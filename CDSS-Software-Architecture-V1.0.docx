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9D2810" w14:textId="78A40C1A" w:rsidR="00B278B4" w:rsidRPr="00D840CD" w:rsidRDefault="00925F2E" w:rsidP="00E94A14">
      <w:pPr>
        <w:pStyle w:val="Title"/>
      </w:pPr>
      <w:sdt>
        <w:sdtPr>
          <w:alias w:val="Titel"/>
          <w:tag w:val=""/>
          <w:id w:val="-1060786790"/>
          <w:placeholder>
            <w:docPart w:val="87D681DC6C084F1F93165F2D39CE0E6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023CA8" w:rsidRPr="00D840CD">
            <w:t>Software Architecture</w:t>
          </w:r>
        </w:sdtContent>
      </w:sdt>
      <w:r w:rsidR="00E94A14" w:rsidRPr="00D840CD">
        <w:rPr>
          <w:highlight w:val="yellow"/>
        </w:rPr>
        <w:t xml:space="preserve"> </w:t>
      </w:r>
      <w:r w:rsidR="00470F3D" w:rsidRPr="00D840CD">
        <w:rPr>
          <w:highlight w:val="yellow"/>
        </w:rPr>
        <w:br/>
      </w:r>
      <w:sdt>
        <w:sdtPr>
          <w:alias w:val="Betreff"/>
          <w:tag w:val=""/>
          <w:id w:val="-911074245"/>
          <w:placeholder>
            <w:docPart w:val="80E46AE9554F44E7BBB531AA4DF4F581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CF1FA7">
            <w:rPr>
              <w:rFonts w:eastAsiaTheme="minorEastAsia" w:cstheme="minorBidi"/>
              <w:sz w:val="32"/>
              <w:lang w:val="en-IN" w:eastAsia="ja-JP"/>
            </w:rPr>
            <w:t>CDSS Editor 0.1</w:t>
          </w:r>
        </w:sdtContent>
      </w:sdt>
    </w:p>
    <w:p w14:paraId="3B16A868" w14:textId="77777777" w:rsidR="00470F3D" w:rsidRPr="00D840CD" w:rsidRDefault="00470F3D" w:rsidP="00470F3D"/>
    <w:p w14:paraId="6F477944" w14:textId="77777777" w:rsidR="00470F3D" w:rsidRPr="00D840CD" w:rsidRDefault="00470F3D" w:rsidP="00470F3D"/>
    <w:p w14:paraId="24041D97" w14:textId="77777777" w:rsidR="00470F3D" w:rsidRPr="00D840CD" w:rsidRDefault="00470F3D" w:rsidP="00470F3D"/>
    <w:p w14:paraId="4CEFF54F" w14:textId="77777777" w:rsidR="00470F3D" w:rsidRPr="00D840CD" w:rsidRDefault="00470F3D" w:rsidP="00470F3D"/>
    <w:p w14:paraId="2CA2AE2B" w14:textId="77777777" w:rsidR="00470F3D" w:rsidRPr="00D840CD" w:rsidRDefault="00470F3D" w:rsidP="00470F3D">
      <w:pPr>
        <w:ind w:firstLine="708"/>
      </w:pPr>
    </w:p>
    <w:p w14:paraId="7800729F" w14:textId="77777777" w:rsidR="00470F3D" w:rsidRPr="00D840CD" w:rsidRDefault="00470F3D" w:rsidP="00470F3D"/>
    <w:p w14:paraId="443A3725" w14:textId="77777777" w:rsidR="00470F3D" w:rsidRPr="00D840CD" w:rsidRDefault="00470F3D" w:rsidP="00470F3D"/>
    <w:p w14:paraId="08626A2D" w14:textId="77777777" w:rsidR="00470F3D" w:rsidRPr="00D840CD" w:rsidRDefault="00470F3D" w:rsidP="00470F3D"/>
    <w:p w14:paraId="428FEAC2" w14:textId="77777777" w:rsidR="00470F3D" w:rsidRPr="00D840CD" w:rsidRDefault="00470F3D" w:rsidP="00470F3D"/>
    <w:p w14:paraId="262DE6F9" w14:textId="77777777" w:rsidR="00470F3D" w:rsidRPr="00D840CD" w:rsidRDefault="00470F3D" w:rsidP="00470F3D"/>
    <w:p w14:paraId="4A02B7C5" w14:textId="77777777" w:rsidR="00470F3D" w:rsidRPr="00D840CD" w:rsidRDefault="00470F3D" w:rsidP="00470F3D"/>
    <w:p w14:paraId="6550EE2F" w14:textId="77777777" w:rsidR="00470F3D" w:rsidRPr="00D840CD" w:rsidRDefault="00470F3D" w:rsidP="00470F3D"/>
    <w:p w14:paraId="6CCE774F" w14:textId="77777777" w:rsidR="00470F3D" w:rsidRPr="00D840CD" w:rsidRDefault="00470F3D" w:rsidP="00470F3D"/>
    <w:p w14:paraId="47C403AA" w14:textId="77777777" w:rsidR="00470F3D" w:rsidRPr="00D840CD" w:rsidRDefault="00470F3D" w:rsidP="00470F3D"/>
    <w:p w14:paraId="45CD753D" w14:textId="77777777" w:rsidR="00470F3D" w:rsidRPr="00D840CD" w:rsidRDefault="00470F3D" w:rsidP="00470F3D"/>
    <w:p w14:paraId="76176EE3" w14:textId="77777777" w:rsidR="00470F3D" w:rsidRPr="00D840CD" w:rsidRDefault="00470F3D" w:rsidP="00470F3D"/>
    <w:p w14:paraId="7C05F079" w14:textId="77777777" w:rsidR="00470F3D" w:rsidRPr="00D840CD" w:rsidRDefault="00023CA8" w:rsidP="00470F3D">
      <w:pPr>
        <w:pStyle w:val="Heading1"/>
        <w:numPr>
          <w:ilvl w:val="0"/>
          <w:numId w:val="0"/>
        </w:numPr>
      </w:pPr>
      <w:bookmarkStart w:id="0" w:name="_Toc292694725"/>
      <w:r w:rsidRPr="00D840CD">
        <w:t>Approval</w:t>
      </w:r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0"/>
        <w:gridCol w:w="372"/>
        <w:gridCol w:w="2429"/>
        <w:gridCol w:w="1195"/>
        <w:gridCol w:w="845"/>
        <w:gridCol w:w="2375"/>
      </w:tblGrid>
      <w:tr w:rsidR="00E6298D" w:rsidRPr="00D840CD" w14:paraId="71CE359B" w14:textId="77777777" w:rsidTr="0059001B">
        <w:trPr>
          <w:trHeight w:val="249"/>
        </w:trPr>
        <w:tc>
          <w:tcPr>
            <w:tcW w:w="108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 w:themeFill="background1" w:themeFillShade="F2"/>
          </w:tcPr>
          <w:p w14:paraId="0AE75576" w14:textId="77777777" w:rsidR="00E6298D" w:rsidRPr="007B7008" w:rsidRDefault="00E6298D" w:rsidP="0059001B">
            <w:pPr>
              <w:pStyle w:val="TableHeader"/>
              <w:rPr>
                <w:b w:val="0"/>
              </w:rPr>
            </w:pPr>
            <w:r w:rsidRPr="007B7008">
              <w:rPr>
                <w:b w:val="0"/>
              </w:rPr>
              <w:t>Document</w:t>
            </w:r>
          </w:p>
        </w:tc>
        <w:tc>
          <w:tcPr>
            <w:tcW w:w="1521" w:type="pct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7C63AF3" w14:textId="77777777" w:rsidR="00E6298D" w:rsidRPr="00D840CD" w:rsidRDefault="00C2315A" w:rsidP="0059001B">
            <w:pPr>
              <w:pStyle w:val="TableBody"/>
            </w:pPr>
            <w:fldSimple w:instr=" FILENAME   \* MERGEFORMAT ">
              <w:r w:rsidR="00DC7FB4">
                <w:rPr>
                  <w:noProof/>
                </w:rPr>
                <w:t>Template-Software-Architecture-V1.docx</w:t>
              </w:r>
            </w:fldSimple>
          </w:p>
        </w:tc>
        <w:tc>
          <w:tcPr>
            <w:tcW w:w="649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 w:themeFill="background1" w:themeFillShade="F2"/>
          </w:tcPr>
          <w:p w14:paraId="3AD06720" w14:textId="4DCCEAE6" w:rsidR="00E6298D" w:rsidRPr="00D840CD" w:rsidRDefault="00E6298D" w:rsidP="0059001B">
            <w:pPr>
              <w:pStyle w:val="TableHeader"/>
            </w:pPr>
            <w:r w:rsidRPr="007B7008">
              <w:rPr>
                <w:b w:val="0"/>
              </w:rPr>
              <w:t>Version</w:t>
            </w:r>
          </w:p>
        </w:tc>
        <w:tc>
          <w:tcPr>
            <w:tcW w:w="1749" w:type="pct"/>
            <w:gridSpan w:val="2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68111136" w14:textId="71CFEDC2" w:rsidR="00E6298D" w:rsidRPr="00D840CD" w:rsidRDefault="00BF5C28" w:rsidP="0059001B">
            <w:pPr>
              <w:pStyle w:val="TableBody"/>
            </w:pPr>
            <w:r w:rsidRPr="00FB740D">
              <w:t>1</w:t>
            </w:r>
            <w:r w:rsidR="00FB740D">
              <w:t>.0</w:t>
            </w:r>
          </w:p>
        </w:tc>
      </w:tr>
      <w:tr w:rsidR="00E6298D" w:rsidRPr="00D840CD" w14:paraId="66D2E55A" w14:textId="77777777" w:rsidTr="0059001B">
        <w:trPr>
          <w:trHeight w:val="249"/>
        </w:trPr>
        <w:tc>
          <w:tcPr>
            <w:tcW w:w="1081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 w:themeFill="background1" w:themeFillShade="F2"/>
          </w:tcPr>
          <w:p w14:paraId="0EEB7838" w14:textId="3A37F73E" w:rsidR="00E6298D" w:rsidRPr="007B7008" w:rsidRDefault="00E6298D" w:rsidP="0059001B">
            <w:pPr>
              <w:pStyle w:val="TableHeader"/>
              <w:rPr>
                <w:b w:val="0"/>
              </w:rPr>
            </w:pPr>
            <w:r w:rsidRPr="007B7008">
              <w:rPr>
                <w:b w:val="0"/>
              </w:rPr>
              <w:t>Aut</w:t>
            </w:r>
            <w:r w:rsidR="00D840CD" w:rsidRPr="007B7008">
              <w:rPr>
                <w:b w:val="0"/>
              </w:rPr>
              <w:t>h</w:t>
            </w:r>
            <w:r w:rsidRPr="007B7008">
              <w:rPr>
                <w:b w:val="0"/>
              </w:rPr>
              <w:t>or</w:t>
            </w:r>
          </w:p>
        </w:tc>
        <w:tc>
          <w:tcPr>
            <w:tcW w:w="1521" w:type="pct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sdt>
            <w:sdtPr>
              <w:rPr>
                <w:highlight w:val="yellow"/>
              </w:rPr>
              <w:alias w:val="Autor"/>
              <w:tag w:val=""/>
              <w:id w:val="-1023627641"/>
              <w:placeholder>
                <w:docPart w:val="DE64D6BFCA334540BAE35039553D79F7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7A6FA806" w14:textId="30073FE9" w:rsidR="00E6298D" w:rsidRPr="00D840CD" w:rsidRDefault="005C4EC9" w:rsidP="00D840CD">
                <w:pPr>
                  <w:pStyle w:val="TableBody"/>
                </w:pPr>
                <w:r>
                  <w:rPr>
                    <w:highlight w:val="yellow"/>
                  </w:rPr>
                  <w:t>&lt;Author&gt;</w:t>
                </w:r>
              </w:p>
            </w:sdtContent>
          </w:sdt>
        </w:tc>
        <w:tc>
          <w:tcPr>
            <w:tcW w:w="649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F2F2" w:themeFill="background1" w:themeFillShade="F2"/>
          </w:tcPr>
          <w:p w14:paraId="288DEA6A" w14:textId="0F513A58" w:rsidR="00E6298D" w:rsidRPr="007B7008" w:rsidRDefault="00D840CD" w:rsidP="0059001B">
            <w:pPr>
              <w:pStyle w:val="TableHeader"/>
              <w:rPr>
                <w:b w:val="0"/>
              </w:rPr>
            </w:pPr>
            <w:r w:rsidRPr="007B7008">
              <w:rPr>
                <w:b w:val="0"/>
              </w:rPr>
              <w:t>Date</w:t>
            </w:r>
          </w:p>
        </w:tc>
        <w:tc>
          <w:tcPr>
            <w:tcW w:w="1749" w:type="pct"/>
            <w:gridSpan w:val="2"/>
            <w:tcBorders>
              <w:left w:val="single" w:sz="6" w:space="0" w:color="333333"/>
              <w:right w:val="single" w:sz="6" w:space="0" w:color="333333"/>
            </w:tcBorders>
          </w:tcPr>
          <w:p w14:paraId="67669E47" w14:textId="328BD39A" w:rsidR="00E6298D" w:rsidRPr="00D840CD" w:rsidRDefault="00E6298D" w:rsidP="00596C78">
            <w:pPr>
              <w:pStyle w:val="TableBody"/>
            </w:pPr>
          </w:p>
        </w:tc>
      </w:tr>
      <w:tr w:rsidR="00E6298D" w:rsidRPr="00D840CD" w14:paraId="2BA9648E" w14:textId="77777777" w:rsidTr="005763A9">
        <w:trPr>
          <w:trHeight w:val="57"/>
        </w:trPr>
        <w:tc>
          <w:tcPr>
            <w:tcW w:w="5000" w:type="pct"/>
            <w:gridSpan w:val="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B5AC8D" w14:textId="77777777" w:rsidR="00E6298D" w:rsidRPr="00D840CD" w:rsidRDefault="00E6298D" w:rsidP="0059001B">
            <w:pPr>
              <w:spacing w:line="240" w:lineRule="auto"/>
              <w:rPr>
                <w:rFonts w:eastAsiaTheme="minorEastAsia" w:cstheme="minorBidi"/>
                <w:sz w:val="2"/>
              </w:rPr>
            </w:pPr>
          </w:p>
        </w:tc>
      </w:tr>
      <w:tr w:rsidR="00E6298D" w:rsidRPr="00D840CD" w14:paraId="45426C77" w14:textId="77777777" w:rsidTr="0059001B">
        <w:tc>
          <w:tcPr>
            <w:tcW w:w="1283" w:type="pct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C83726E" w14:textId="0CA15AC3" w:rsidR="005763A9" w:rsidRPr="00D840CD" w:rsidRDefault="005763A9" w:rsidP="005763A9">
            <w:pPr>
              <w:pStyle w:val="Header"/>
              <w:rPr>
                <w:rFonts w:ascii="Verdana" w:eastAsiaTheme="minorEastAsia" w:hAnsi="Verdana" w:cstheme="minorBidi"/>
                <w:sz w:val="12"/>
              </w:rPr>
            </w:pPr>
            <w:r w:rsidRPr="00D840CD">
              <w:rPr>
                <w:rFonts w:ascii="Verdana" w:eastAsiaTheme="minorEastAsia" w:hAnsi="Verdana" w:cstheme="minorBidi"/>
                <w:sz w:val="12"/>
              </w:rPr>
              <w:t xml:space="preserve">Name / </w:t>
            </w:r>
            <w:r w:rsidR="00D840CD" w:rsidRPr="00D840CD">
              <w:rPr>
                <w:rFonts w:ascii="Verdana" w:eastAsiaTheme="minorEastAsia" w:hAnsi="Verdana" w:cstheme="minorBidi"/>
                <w:sz w:val="12"/>
              </w:rPr>
              <w:t>Role</w:t>
            </w:r>
          </w:p>
          <w:p w14:paraId="79C9AD70" w14:textId="77777777" w:rsidR="005763A9" w:rsidRPr="00D840CD" w:rsidRDefault="005763A9" w:rsidP="005763A9">
            <w:pPr>
              <w:pStyle w:val="Head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490FACD4" w14:textId="77777777" w:rsidR="00E6298D" w:rsidRPr="00D840CD" w:rsidRDefault="00E6298D" w:rsidP="0059001B">
            <w:pPr>
              <w:spacing w:line="240" w:lineRule="auto"/>
              <w:rPr>
                <w:rFonts w:eastAsiaTheme="minorEastAsia" w:cstheme="minorBidi"/>
              </w:rPr>
            </w:pPr>
          </w:p>
        </w:tc>
        <w:tc>
          <w:tcPr>
            <w:tcW w:w="1319" w:type="pct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796626B1" w14:textId="6218BF9F" w:rsidR="005763A9" w:rsidRPr="00D840CD" w:rsidRDefault="005763A9" w:rsidP="005763A9">
            <w:pPr>
              <w:pStyle w:val="Header"/>
              <w:rPr>
                <w:rFonts w:ascii="Verdana" w:eastAsiaTheme="minorEastAsia" w:hAnsi="Verdana" w:cstheme="minorBidi"/>
                <w:sz w:val="12"/>
              </w:rPr>
            </w:pPr>
            <w:r w:rsidRPr="00D840CD">
              <w:rPr>
                <w:rFonts w:ascii="Verdana" w:eastAsiaTheme="minorEastAsia" w:hAnsi="Verdana" w:cstheme="minorBidi"/>
                <w:sz w:val="12"/>
              </w:rPr>
              <w:t xml:space="preserve">Name / </w:t>
            </w:r>
            <w:r w:rsidR="00D840CD" w:rsidRPr="00D840CD">
              <w:rPr>
                <w:rFonts w:ascii="Verdana" w:eastAsiaTheme="minorEastAsia" w:hAnsi="Verdana" w:cstheme="minorBidi"/>
                <w:sz w:val="12"/>
              </w:rPr>
              <w:t>Role</w:t>
            </w:r>
          </w:p>
          <w:p w14:paraId="5EE740CC" w14:textId="77777777" w:rsidR="005763A9" w:rsidRPr="00D840CD" w:rsidRDefault="005763A9" w:rsidP="005763A9">
            <w:pPr>
              <w:pStyle w:val="Head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68ADAC8C" w14:textId="77777777" w:rsidR="00E6298D" w:rsidRPr="00D840CD" w:rsidRDefault="00E6298D" w:rsidP="0059001B">
            <w:pPr>
              <w:spacing w:line="240" w:lineRule="auto"/>
              <w:rPr>
                <w:rFonts w:eastAsiaTheme="minorEastAsia" w:cstheme="minorBidi"/>
              </w:rPr>
            </w:pPr>
          </w:p>
        </w:tc>
        <w:tc>
          <w:tcPr>
            <w:tcW w:w="1108" w:type="pct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69C159EA" w14:textId="38E2A416" w:rsidR="005763A9" w:rsidRPr="00D840CD" w:rsidRDefault="005763A9" w:rsidP="005763A9">
            <w:pPr>
              <w:pStyle w:val="Header"/>
              <w:rPr>
                <w:rFonts w:ascii="Verdana" w:eastAsiaTheme="minorEastAsia" w:hAnsi="Verdana" w:cstheme="minorBidi"/>
                <w:sz w:val="12"/>
              </w:rPr>
            </w:pPr>
            <w:r w:rsidRPr="00D840CD">
              <w:rPr>
                <w:rFonts w:ascii="Verdana" w:eastAsiaTheme="minorEastAsia" w:hAnsi="Verdana" w:cstheme="minorBidi"/>
                <w:sz w:val="12"/>
              </w:rPr>
              <w:t xml:space="preserve">Name / </w:t>
            </w:r>
            <w:r w:rsidR="00D840CD" w:rsidRPr="00D840CD">
              <w:rPr>
                <w:rFonts w:ascii="Verdana" w:eastAsiaTheme="minorEastAsia" w:hAnsi="Verdana" w:cstheme="minorBidi"/>
                <w:sz w:val="12"/>
              </w:rPr>
              <w:t>Role</w:t>
            </w:r>
          </w:p>
          <w:p w14:paraId="39A344CB" w14:textId="77777777" w:rsidR="005763A9" w:rsidRPr="00D840CD" w:rsidRDefault="005763A9" w:rsidP="005763A9">
            <w:pPr>
              <w:pStyle w:val="Head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4792F0F8" w14:textId="77777777" w:rsidR="00E6298D" w:rsidRPr="00D840CD" w:rsidRDefault="00E6298D" w:rsidP="0059001B">
            <w:pPr>
              <w:spacing w:line="240" w:lineRule="auto"/>
              <w:rPr>
                <w:rFonts w:eastAsiaTheme="minorEastAsia" w:cstheme="minorBidi"/>
              </w:rPr>
            </w:pPr>
          </w:p>
        </w:tc>
        <w:tc>
          <w:tcPr>
            <w:tcW w:w="1290" w:type="pct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6B333009" w14:textId="2DABDC45" w:rsidR="005763A9" w:rsidRPr="00D840CD" w:rsidRDefault="005763A9" w:rsidP="005763A9">
            <w:pPr>
              <w:pStyle w:val="Header"/>
              <w:rPr>
                <w:rFonts w:ascii="Verdana" w:eastAsiaTheme="minorEastAsia" w:hAnsi="Verdana" w:cstheme="minorBidi"/>
                <w:sz w:val="12"/>
              </w:rPr>
            </w:pPr>
            <w:r w:rsidRPr="00D840CD">
              <w:rPr>
                <w:rFonts w:ascii="Verdana" w:eastAsiaTheme="minorEastAsia" w:hAnsi="Verdana" w:cstheme="minorBidi"/>
                <w:sz w:val="12"/>
              </w:rPr>
              <w:t xml:space="preserve">Name / </w:t>
            </w:r>
            <w:r w:rsidR="00D840CD" w:rsidRPr="00D840CD">
              <w:rPr>
                <w:rFonts w:ascii="Verdana" w:eastAsiaTheme="minorEastAsia" w:hAnsi="Verdana" w:cstheme="minorBidi"/>
                <w:sz w:val="12"/>
              </w:rPr>
              <w:t>Role</w:t>
            </w:r>
          </w:p>
          <w:p w14:paraId="25C6B039" w14:textId="77777777" w:rsidR="005763A9" w:rsidRPr="00D840CD" w:rsidRDefault="005763A9" w:rsidP="005763A9">
            <w:pPr>
              <w:pStyle w:val="Head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5263445C" w14:textId="77777777" w:rsidR="00E6298D" w:rsidRPr="00D840CD" w:rsidRDefault="00E6298D" w:rsidP="0059001B">
            <w:pPr>
              <w:spacing w:line="240" w:lineRule="auto"/>
              <w:rPr>
                <w:rFonts w:eastAsiaTheme="minorEastAsia" w:cstheme="minorBidi"/>
              </w:rPr>
            </w:pPr>
          </w:p>
        </w:tc>
      </w:tr>
      <w:tr w:rsidR="00E6298D" w:rsidRPr="00D840CD" w14:paraId="2BFDA046" w14:textId="77777777" w:rsidTr="0059001B">
        <w:tc>
          <w:tcPr>
            <w:tcW w:w="1283" w:type="pct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047F26A" w14:textId="421284BE" w:rsidR="00E6298D" w:rsidRPr="00D840CD" w:rsidRDefault="00D840CD" w:rsidP="0059001B">
            <w:pPr>
              <w:pStyle w:val="Header"/>
              <w:rPr>
                <w:rFonts w:ascii="Verdana" w:eastAsiaTheme="minorEastAsia" w:hAnsi="Verdana" w:cstheme="minorBidi"/>
                <w:sz w:val="12"/>
              </w:rPr>
            </w:pPr>
            <w:r>
              <w:rPr>
                <w:rFonts w:ascii="Verdana" w:eastAsiaTheme="minorEastAsia" w:hAnsi="Verdana" w:cstheme="minorBidi"/>
                <w:sz w:val="12"/>
              </w:rPr>
              <w:t>Signature</w:t>
            </w:r>
          </w:p>
          <w:p w14:paraId="032B968A" w14:textId="77777777" w:rsidR="00E6298D" w:rsidRPr="00D840CD" w:rsidRDefault="00E6298D" w:rsidP="0059001B">
            <w:pPr>
              <w:pStyle w:val="Head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3A3AF14B" w14:textId="77777777" w:rsidR="00E6298D" w:rsidRPr="00D840CD" w:rsidRDefault="00E6298D" w:rsidP="0059001B">
            <w:pPr>
              <w:pStyle w:val="Header"/>
              <w:jc w:val="cent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024796D4" w14:textId="77777777" w:rsidR="00E6298D" w:rsidRPr="00D840CD" w:rsidRDefault="00E6298D" w:rsidP="0059001B">
            <w:pPr>
              <w:pStyle w:val="Head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0F71FF90" w14:textId="77777777" w:rsidR="00E6298D" w:rsidRPr="00D840CD" w:rsidRDefault="00E6298D" w:rsidP="0059001B">
            <w:pPr>
              <w:pStyle w:val="Header"/>
              <w:rPr>
                <w:rFonts w:ascii="Verdana" w:eastAsiaTheme="minorEastAsia" w:hAnsi="Verdana" w:cstheme="minorBidi"/>
                <w:color w:val="333333"/>
                <w:sz w:val="12"/>
              </w:rPr>
            </w:pPr>
            <w:r w:rsidRPr="00D840CD">
              <w:rPr>
                <w:rFonts w:ascii="Verdana" w:eastAsiaTheme="minorEastAsia" w:hAnsi="Verdana" w:cstheme="minorBidi"/>
                <w:color w:val="333333"/>
                <w:sz w:val="12"/>
              </w:rPr>
              <w:t xml:space="preserve">Datum                        </w:t>
            </w:r>
          </w:p>
        </w:tc>
        <w:tc>
          <w:tcPr>
            <w:tcW w:w="1319" w:type="pct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2365E1CD" w14:textId="7D0120CF" w:rsidR="00E6298D" w:rsidRPr="00D840CD" w:rsidRDefault="00D840CD" w:rsidP="0059001B">
            <w:pPr>
              <w:pStyle w:val="Header"/>
              <w:rPr>
                <w:rFonts w:ascii="Verdana" w:eastAsiaTheme="minorEastAsia" w:hAnsi="Verdana" w:cstheme="minorBidi"/>
                <w:sz w:val="12"/>
              </w:rPr>
            </w:pPr>
            <w:r>
              <w:rPr>
                <w:rFonts w:ascii="Verdana" w:eastAsiaTheme="minorEastAsia" w:hAnsi="Verdana" w:cstheme="minorBidi"/>
                <w:sz w:val="12"/>
              </w:rPr>
              <w:t>Signature</w:t>
            </w:r>
          </w:p>
          <w:p w14:paraId="16943F94" w14:textId="77777777" w:rsidR="00E6298D" w:rsidRPr="00D840CD" w:rsidRDefault="00E6298D" w:rsidP="0059001B">
            <w:pPr>
              <w:pStyle w:val="Head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5057DCE4" w14:textId="77777777" w:rsidR="00E6298D" w:rsidRPr="00D840CD" w:rsidRDefault="00E6298D" w:rsidP="0059001B">
            <w:pPr>
              <w:pStyle w:val="Header"/>
              <w:jc w:val="cent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55C205A5" w14:textId="77777777" w:rsidR="00E6298D" w:rsidRPr="00D840CD" w:rsidRDefault="00E6298D" w:rsidP="0059001B">
            <w:pPr>
              <w:pStyle w:val="Head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0F5F7D96" w14:textId="77777777" w:rsidR="00E6298D" w:rsidRPr="00D840CD" w:rsidRDefault="00E6298D" w:rsidP="0059001B">
            <w:pPr>
              <w:pStyle w:val="Header"/>
              <w:rPr>
                <w:rFonts w:ascii="Verdana" w:eastAsiaTheme="minorEastAsia" w:hAnsi="Verdana" w:cstheme="minorBidi"/>
                <w:color w:val="333333"/>
                <w:sz w:val="16"/>
              </w:rPr>
            </w:pPr>
            <w:r w:rsidRPr="00D840CD">
              <w:rPr>
                <w:rFonts w:ascii="Verdana" w:eastAsiaTheme="minorEastAsia" w:hAnsi="Verdana" w:cstheme="minorBidi"/>
                <w:color w:val="333333"/>
                <w:sz w:val="12"/>
              </w:rPr>
              <w:t xml:space="preserve">Datum                        </w:t>
            </w:r>
          </w:p>
        </w:tc>
        <w:tc>
          <w:tcPr>
            <w:tcW w:w="1108" w:type="pct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D619385" w14:textId="5CDE97A6" w:rsidR="00E6298D" w:rsidRPr="00D840CD" w:rsidRDefault="00D840CD" w:rsidP="0059001B">
            <w:pPr>
              <w:pStyle w:val="Header"/>
              <w:rPr>
                <w:rFonts w:ascii="Verdana" w:eastAsiaTheme="minorEastAsia" w:hAnsi="Verdana" w:cstheme="minorBidi"/>
                <w:sz w:val="12"/>
              </w:rPr>
            </w:pPr>
            <w:r>
              <w:rPr>
                <w:rFonts w:ascii="Verdana" w:eastAsiaTheme="minorEastAsia" w:hAnsi="Verdana" w:cstheme="minorBidi"/>
                <w:sz w:val="12"/>
              </w:rPr>
              <w:t>Signature</w:t>
            </w:r>
          </w:p>
          <w:p w14:paraId="03653FB8" w14:textId="77777777" w:rsidR="00E6298D" w:rsidRPr="00D840CD" w:rsidRDefault="00E6298D" w:rsidP="0059001B">
            <w:pPr>
              <w:pStyle w:val="Head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5E4A269F" w14:textId="77777777" w:rsidR="00E6298D" w:rsidRPr="00D840CD" w:rsidRDefault="00E6298D" w:rsidP="0059001B">
            <w:pPr>
              <w:pStyle w:val="Header"/>
              <w:jc w:val="cent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5DB8851D" w14:textId="77777777" w:rsidR="00E6298D" w:rsidRPr="00D840CD" w:rsidRDefault="00E6298D" w:rsidP="0059001B">
            <w:pPr>
              <w:pStyle w:val="Head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0AD7A432" w14:textId="77777777" w:rsidR="00E6298D" w:rsidRPr="00D840CD" w:rsidRDefault="00E6298D" w:rsidP="0059001B">
            <w:pPr>
              <w:pStyle w:val="Header"/>
              <w:rPr>
                <w:rFonts w:ascii="Verdana" w:eastAsiaTheme="minorEastAsia" w:hAnsi="Verdana" w:cstheme="minorBidi"/>
                <w:color w:val="333333"/>
                <w:sz w:val="18"/>
              </w:rPr>
            </w:pPr>
            <w:r w:rsidRPr="00D840CD">
              <w:rPr>
                <w:rFonts w:ascii="Verdana" w:eastAsiaTheme="minorEastAsia" w:hAnsi="Verdana" w:cstheme="minorBidi"/>
                <w:color w:val="333333"/>
                <w:sz w:val="12"/>
              </w:rPr>
              <w:t xml:space="preserve">Datum                       </w:t>
            </w:r>
          </w:p>
        </w:tc>
        <w:tc>
          <w:tcPr>
            <w:tcW w:w="1290" w:type="pct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DC2D2E8" w14:textId="7E2075E4" w:rsidR="00E6298D" w:rsidRPr="00D840CD" w:rsidRDefault="00D840CD" w:rsidP="0059001B">
            <w:pPr>
              <w:pStyle w:val="Header"/>
              <w:rPr>
                <w:rFonts w:ascii="Verdana" w:eastAsiaTheme="minorEastAsia" w:hAnsi="Verdana" w:cstheme="minorBidi"/>
                <w:sz w:val="12"/>
              </w:rPr>
            </w:pPr>
            <w:r>
              <w:rPr>
                <w:rFonts w:ascii="Verdana" w:eastAsiaTheme="minorEastAsia" w:hAnsi="Verdana" w:cstheme="minorBidi"/>
                <w:sz w:val="12"/>
              </w:rPr>
              <w:t>Signature</w:t>
            </w:r>
          </w:p>
          <w:p w14:paraId="0621BF5D" w14:textId="77777777" w:rsidR="00E6298D" w:rsidRPr="00D840CD" w:rsidRDefault="00E6298D" w:rsidP="0059001B">
            <w:pPr>
              <w:pStyle w:val="Head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57B70549" w14:textId="77777777" w:rsidR="00E6298D" w:rsidRPr="00D840CD" w:rsidRDefault="00E6298D" w:rsidP="0059001B">
            <w:pPr>
              <w:pStyle w:val="Header"/>
              <w:jc w:val="cent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2352ABB2" w14:textId="77777777" w:rsidR="00E6298D" w:rsidRPr="00D840CD" w:rsidRDefault="00E6298D" w:rsidP="0059001B">
            <w:pPr>
              <w:pStyle w:val="Header"/>
              <w:rPr>
                <w:rFonts w:ascii="Verdana" w:eastAsiaTheme="minorEastAsia" w:hAnsi="Verdana" w:cstheme="minorBidi"/>
                <w:color w:val="999999"/>
                <w:sz w:val="12"/>
              </w:rPr>
            </w:pPr>
          </w:p>
          <w:p w14:paraId="35918DE7" w14:textId="77777777" w:rsidR="00E6298D" w:rsidRPr="00D840CD" w:rsidRDefault="00E6298D" w:rsidP="0059001B">
            <w:pPr>
              <w:pStyle w:val="Header"/>
              <w:rPr>
                <w:rFonts w:ascii="Verdana" w:eastAsiaTheme="minorEastAsia" w:hAnsi="Verdana" w:cstheme="minorBidi"/>
                <w:color w:val="333333"/>
                <w:sz w:val="18"/>
              </w:rPr>
            </w:pPr>
            <w:r w:rsidRPr="00D840CD">
              <w:rPr>
                <w:rFonts w:ascii="Verdana" w:eastAsiaTheme="minorEastAsia" w:hAnsi="Verdana" w:cstheme="minorBidi"/>
                <w:color w:val="333333"/>
                <w:sz w:val="12"/>
              </w:rPr>
              <w:t xml:space="preserve">Datum                        </w:t>
            </w:r>
          </w:p>
        </w:tc>
      </w:tr>
    </w:tbl>
    <w:p w14:paraId="3BFA709A" w14:textId="77777777" w:rsidR="00E6298D" w:rsidRPr="00D840CD" w:rsidRDefault="00E6298D" w:rsidP="00E6298D"/>
    <w:p w14:paraId="11BE8F40" w14:textId="77777777" w:rsidR="00E6298D" w:rsidRPr="00D840CD" w:rsidRDefault="00E6298D">
      <w:pPr>
        <w:spacing w:after="0" w:line="240" w:lineRule="auto"/>
      </w:pPr>
      <w:r w:rsidRPr="00D840CD">
        <w:br w:type="page"/>
      </w:r>
    </w:p>
    <w:p w14:paraId="568A52C8" w14:textId="0BAFD27E" w:rsidR="00E6298D" w:rsidRPr="00D840CD" w:rsidRDefault="00A5565D" w:rsidP="00E6298D">
      <w:pPr>
        <w:pStyle w:val="Heading1"/>
        <w:numPr>
          <w:ilvl w:val="0"/>
          <w:numId w:val="0"/>
        </w:numPr>
      </w:pPr>
      <w:bookmarkStart w:id="1" w:name="_Toc292694726"/>
      <w:r>
        <w:lastRenderedPageBreak/>
        <w:t>Content</w:t>
      </w:r>
      <w:bookmarkEnd w:id="1"/>
    </w:p>
    <w:p w14:paraId="517D6DA0" w14:textId="77777777" w:rsidR="00DC7FB4" w:rsidRDefault="009B4EC3">
      <w:pPr>
        <w:pStyle w:val="TOC1"/>
        <w:tabs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 w:rsidRPr="00D840CD">
        <w:fldChar w:fldCharType="begin"/>
      </w:r>
      <w:r w:rsidRPr="00D840CD">
        <w:instrText xml:space="preserve"> </w:instrText>
      </w:r>
      <w:r w:rsidR="00E4332C" w:rsidRPr="00D840CD">
        <w:instrText>TOC</w:instrText>
      </w:r>
      <w:r w:rsidRPr="00D840CD">
        <w:instrText xml:space="preserve"> \o "1-3" </w:instrText>
      </w:r>
      <w:r w:rsidRPr="00D840CD">
        <w:fldChar w:fldCharType="separate"/>
      </w:r>
      <w:r w:rsidR="00DC7FB4">
        <w:rPr>
          <w:noProof/>
        </w:rPr>
        <w:t>Approval</w:t>
      </w:r>
      <w:r w:rsidR="00DC7FB4">
        <w:rPr>
          <w:noProof/>
        </w:rPr>
        <w:tab/>
      </w:r>
      <w:r w:rsidR="00DC7FB4">
        <w:rPr>
          <w:noProof/>
        </w:rPr>
        <w:fldChar w:fldCharType="begin"/>
      </w:r>
      <w:r w:rsidR="00DC7FB4">
        <w:rPr>
          <w:noProof/>
        </w:rPr>
        <w:instrText xml:space="preserve"> PAGEREF _Toc292694725 \h </w:instrText>
      </w:r>
      <w:r w:rsidR="00DC7FB4">
        <w:rPr>
          <w:noProof/>
        </w:rPr>
      </w:r>
      <w:r w:rsidR="00DC7FB4">
        <w:rPr>
          <w:noProof/>
        </w:rPr>
        <w:fldChar w:fldCharType="separate"/>
      </w:r>
      <w:r w:rsidR="00DC7FB4">
        <w:rPr>
          <w:noProof/>
        </w:rPr>
        <w:t>1</w:t>
      </w:r>
      <w:r w:rsidR="00DC7FB4">
        <w:rPr>
          <w:noProof/>
        </w:rPr>
        <w:fldChar w:fldCharType="end"/>
      </w:r>
    </w:p>
    <w:p w14:paraId="53E36FF6" w14:textId="77777777" w:rsidR="00DC7FB4" w:rsidRDefault="00DC7FB4">
      <w:pPr>
        <w:pStyle w:val="TOC1"/>
        <w:tabs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Content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74B0C3A" w14:textId="77777777" w:rsidR="00DC7FB4" w:rsidRDefault="00DC7FB4">
      <w:pPr>
        <w:pStyle w:val="TOC1"/>
        <w:tabs>
          <w:tab w:val="left" w:pos="362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1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Meta-Information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521016E" w14:textId="77777777" w:rsidR="00DC7FB4" w:rsidRDefault="00DC7FB4">
      <w:pPr>
        <w:pStyle w:val="TOC2"/>
        <w:tabs>
          <w:tab w:val="left" w:pos="749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1.1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Product /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E40DC8A" w14:textId="77777777" w:rsidR="00DC7FB4" w:rsidRDefault="00DC7FB4">
      <w:pPr>
        <w:pStyle w:val="TOC2"/>
        <w:tabs>
          <w:tab w:val="left" w:pos="749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1.2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Version 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9594C1C" w14:textId="77777777" w:rsidR="00DC7FB4" w:rsidRDefault="00DC7FB4">
      <w:pPr>
        <w:pStyle w:val="TOC2"/>
        <w:tabs>
          <w:tab w:val="left" w:pos="749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1.3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 w:rsidRPr="004E2B11">
        <w:rPr>
          <w:noProof/>
          <w:lang w:val="en-GB"/>
        </w:rPr>
        <w:t>Addressees and intention of this document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1C9ADEF" w14:textId="77777777" w:rsidR="00DC7FB4" w:rsidRDefault="00DC7FB4">
      <w:pPr>
        <w:pStyle w:val="TOC2"/>
        <w:tabs>
          <w:tab w:val="left" w:pos="749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1.4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Relevant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122628B" w14:textId="77777777" w:rsidR="00DC7FB4" w:rsidRDefault="00DC7FB4">
      <w:pPr>
        <w:pStyle w:val="TOC1"/>
        <w:tabs>
          <w:tab w:val="left" w:pos="362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2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Introduction and Objectives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F2B5B98" w14:textId="77777777" w:rsidR="00DC7FB4" w:rsidRDefault="00DC7FB4">
      <w:pPr>
        <w:pStyle w:val="TOC1"/>
        <w:tabs>
          <w:tab w:val="left" w:pos="362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3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D659BAE" w14:textId="77777777" w:rsidR="00DC7FB4" w:rsidRDefault="00DC7FB4">
      <w:pPr>
        <w:pStyle w:val="TOC2"/>
        <w:tabs>
          <w:tab w:val="left" w:pos="749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3.1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Technical constraints and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12244D" w14:textId="77777777" w:rsidR="00DC7FB4" w:rsidRDefault="00DC7FB4">
      <w:pPr>
        <w:pStyle w:val="TOC3"/>
        <w:tabs>
          <w:tab w:val="left" w:pos="1136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3.1.1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Runtime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9075965" w14:textId="77777777" w:rsidR="00DC7FB4" w:rsidRDefault="00DC7FB4">
      <w:pPr>
        <w:pStyle w:val="TOC3"/>
        <w:tabs>
          <w:tab w:val="left" w:pos="1136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3.1.2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Coding Guidelines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9FD2CBD" w14:textId="77777777" w:rsidR="00DC7FB4" w:rsidRDefault="00DC7FB4">
      <w:pPr>
        <w:pStyle w:val="TOC3"/>
        <w:tabs>
          <w:tab w:val="left" w:pos="1136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3.1.3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Tools and more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0AA3F95" w14:textId="77777777" w:rsidR="00DC7FB4" w:rsidRDefault="00DC7FB4">
      <w:pPr>
        <w:pStyle w:val="TOC2"/>
        <w:tabs>
          <w:tab w:val="left" w:pos="749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3.2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Organizational constraints and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E55E06B" w14:textId="77777777" w:rsidR="00DC7FB4" w:rsidRDefault="00DC7FB4">
      <w:pPr>
        <w:pStyle w:val="TOC2"/>
        <w:tabs>
          <w:tab w:val="left" w:pos="749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3.3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Regulatory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F8F1F91" w14:textId="77777777" w:rsidR="00DC7FB4" w:rsidRDefault="00DC7FB4">
      <w:pPr>
        <w:pStyle w:val="TOC3"/>
        <w:tabs>
          <w:tab w:val="left" w:pos="1136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3.3.1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General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0BAF9F3" w14:textId="77777777" w:rsidR="00DC7FB4" w:rsidRDefault="00DC7FB4">
      <w:pPr>
        <w:pStyle w:val="TOC3"/>
        <w:tabs>
          <w:tab w:val="left" w:pos="1136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3.3.2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Software-safety classification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013893C" w14:textId="77777777" w:rsidR="00DC7FB4" w:rsidRDefault="00DC7FB4">
      <w:pPr>
        <w:pStyle w:val="TOC1"/>
        <w:tabs>
          <w:tab w:val="left" w:pos="362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4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Context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884B836" w14:textId="77777777" w:rsidR="00DC7FB4" w:rsidRDefault="00DC7FB4">
      <w:pPr>
        <w:pStyle w:val="TOC1"/>
        <w:tabs>
          <w:tab w:val="left" w:pos="362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5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Solution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69BBB5E" w14:textId="77777777" w:rsidR="00DC7FB4" w:rsidRDefault="00DC7FB4">
      <w:pPr>
        <w:pStyle w:val="TOC1"/>
        <w:tabs>
          <w:tab w:val="left" w:pos="362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6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Static View (data)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F6FF77E" w14:textId="77777777" w:rsidR="00DC7FB4" w:rsidRDefault="00DC7FB4">
      <w:pPr>
        <w:pStyle w:val="TOC2"/>
        <w:tabs>
          <w:tab w:val="left" w:pos="749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6.1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576574A" w14:textId="77777777" w:rsidR="00DC7FB4" w:rsidRDefault="00DC7FB4">
      <w:pPr>
        <w:pStyle w:val="TOC3"/>
        <w:tabs>
          <w:tab w:val="left" w:pos="1136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6.1.1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Top-level components (self developed)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7FFACC4" w14:textId="77777777" w:rsidR="00DC7FB4" w:rsidRDefault="00DC7FB4">
      <w:pPr>
        <w:pStyle w:val="TOC3"/>
        <w:tabs>
          <w:tab w:val="left" w:pos="1136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6.1.2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SOUP components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693B0DA" w14:textId="77777777" w:rsidR="00DC7FB4" w:rsidRDefault="00DC7FB4">
      <w:pPr>
        <w:pStyle w:val="TOC3"/>
        <w:tabs>
          <w:tab w:val="left" w:pos="1136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6.1.3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Database schema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AF43FE8" w14:textId="77777777" w:rsidR="00DC7FB4" w:rsidRDefault="00DC7FB4">
      <w:pPr>
        <w:pStyle w:val="TOC2"/>
        <w:tabs>
          <w:tab w:val="left" w:pos="749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6.2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Components on first level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744A7A2" w14:textId="77777777" w:rsidR="00DC7FB4" w:rsidRDefault="00DC7FB4">
      <w:pPr>
        <w:pStyle w:val="TOC3"/>
        <w:tabs>
          <w:tab w:val="left" w:pos="1136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6.2.1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 xml:space="preserve">Component A: </w:t>
      </w:r>
      <w:r w:rsidRPr="004E2B11">
        <w:rPr>
          <w:noProof/>
          <w:highlight w:val="yellow"/>
        </w:rPr>
        <w:t>&lt;NAME_OF_COMPONENT&gt;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FDFD189" w14:textId="77777777" w:rsidR="00DC7FB4" w:rsidRDefault="00DC7FB4">
      <w:pPr>
        <w:pStyle w:val="TOC3"/>
        <w:tabs>
          <w:tab w:val="left" w:pos="1136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6.2.2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 xml:space="preserve">Component B: </w:t>
      </w:r>
      <w:r w:rsidRPr="004E2B11">
        <w:rPr>
          <w:noProof/>
          <w:highlight w:val="yellow"/>
        </w:rPr>
        <w:t>&lt;NAME_OF_COMPONENT&gt;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8764CE3" w14:textId="77777777" w:rsidR="00DC7FB4" w:rsidRDefault="00DC7FB4">
      <w:pPr>
        <w:pStyle w:val="TOC2"/>
        <w:tabs>
          <w:tab w:val="left" w:pos="749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6.3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Components on second level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D706B51" w14:textId="77777777" w:rsidR="00DC7FB4" w:rsidRDefault="00DC7FB4">
      <w:pPr>
        <w:pStyle w:val="TOC3"/>
        <w:tabs>
          <w:tab w:val="left" w:pos="1136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6.3.1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 xml:space="preserve">Component A1: </w:t>
      </w:r>
      <w:r w:rsidRPr="004E2B11">
        <w:rPr>
          <w:noProof/>
          <w:highlight w:val="yellow"/>
        </w:rPr>
        <w:t>&lt;NAME_OF_ COMPONENT&gt;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CD1EDE0" w14:textId="77777777" w:rsidR="00DC7FB4" w:rsidRDefault="00DC7FB4">
      <w:pPr>
        <w:pStyle w:val="TOC3"/>
        <w:tabs>
          <w:tab w:val="left" w:pos="1136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6.3.2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 xml:space="preserve">Component A2: </w:t>
      </w:r>
      <w:r w:rsidRPr="004E2B11">
        <w:rPr>
          <w:noProof/>
          <w:highlight w:val="yellow"/>
        </w:rPr>
        <w:t>&lt;NAME_OF_ COMPONENT&gt;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C9F6FFB" w14:textId="77777777" w:rsidR="00DC7FB4" w:rsidRDefault="00DC7FB4">
      <w:pPr>
        <w:pStyle w:val="TOC1"/>
        <w:tabs>
          <w:tab w:val="left" w:pos="362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7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Dynamic View (Runtime view)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B97E691" w14:textId="77777777" w:rsidR="00DC7FB4" w:rsidRDefault="00DC7FB4">
      <w:pPr>
        <w:pStyle w:val="TOC2"/>
        <w:tabs>
          <w:tab w:val="left" w:pos="749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lastRenderedPageBreak/>
        <w:t>7.1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 xml:space="preserve">Runtime scenario 1: </w:t>
      </w:r>
      <w:r w:rsidRPr="004E2B11">
        <w:rPr>
          <w:noProof/>
          <w:highlight w:val="yellow"/>
        </w:rPr>
        <w:t>&lt;NAME_OF_SZENARIO&gt;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D754894" w14:textId="77777777" w:rsidR="00DC7FB4" w:rsidRDefault="00DC7FB4">
      <w:pPr>
        <w:pStyle w:val="TOC2"/>
        <w:tabs>
          <w:tab w:val="left" w:pos="749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7.2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 xml:space="preserve">Runtime scenario 1: </w:t>
      </w:r>
      <w:r w:rsidRPr="004E2B11">
        <w:rPr>
          <w:noProof/>
          <w:highlight w:val="yellow"/>
        </w:rPr>
        <w:t>&lt;NAME_OF_SZENARIO&gt;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76E3200" w14:textId="77777777" w:rsidR="00DC7FB4" w:rsidRDefault="00DC7FB4">
      <w:pPr>
        <w:pStyle w:val="TOC1"/>
        <w:tabs>
          <w:tab w:val="left" w:pos="362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8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Deployment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9811AD8" w14:textId="77777777" w:rsidR="00DC7FB4" w:rsidRDefault="00DC7FB4">
      <w:pPr>
        <w:pStyle w:val="TOC1"/>
        <w:tabs>
          <w:tab w:val="left" w:pos="362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9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8EF9913" w14:textId="77777777" w:rsidR="00DC7FB4" w:rsidRDefault="00DC7FB4">
      <w:pPr>
        <w:pStyle w:val="TOC2"/>
        <w:tabs>
          <w:tab w:val="left" w:pos="749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9.1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Integration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36B750C" w14:textId="2F1A3776" w:rsidR="00DC7FB4" w:rsidRDefault="00DC7FB4" w:rsidP="00130DA1">
      <w:pPr>
        <w:pStyle w:val="TOC2"/>
        <w:tabs>
          <w:tab w:val="left" w:pos="749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9.2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Other instructions and requirements for 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C763881" w14:textId="5BF3102F" w:rsidR="00DC7FB4" w:rsidRDefault="00DC7FB4">
      <w:pPr>
        <w:pStyle w:val="TOC1"/>
        <w:tabs>
          <w:tab w:val="left" w:pos="484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1</w:t>
      </w:r>
      <w:r w:rsidR="00130DA1">
        <w:rPr>
          <w:noProof/>
        </w:rPr>
        <w:t>0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Design decisions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E62A379" w14:textId="0C2B006D" w:rsidR="00DC7FB4" w:rsidRDefault="00DC7FB4">
      <w:pPr>
        <w:pStyle w:val="TOC2"/>
        <w:tabs>
          <w:tab w:val="left" w:pos="871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11.1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 xml:space="preserve">Design decision 1: </w:t>
      </w:r>
      <w:r w:rsidR="00811FC8">
        <w:rPr>
          <w:noProof/>
        </w:rPr>
        <w:t>Web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926477B" w14:textId="7B0CFDB7" w:rsidR="00DC7FB4" w:rsidRDefault="00DC7FB4">
      <w:pPr>
        <w:pStyle w:val="TOC2"/>
        <w:tabs>
          <w:tab w:val="left" w:pos="871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11.2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 xml:space="preserve">Design decision 2: </w:t>
      </w:r>
      <w:r w:rsidR="00811FC8">
        <w:rPr>
          <w:noProof/>
        </w:rPr>
        <w:t>Inclusion of Amazon S3 Storage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C90EA17" w14:textId="7C6769F7" w:rsidR="00DC7FB4" w:rsidRDefault="00130DA1">
      <w:pPr>
        <w:pStyle w:val="TOC1"/>
        <w:tabs>
          <w:tab w:val="left" w:pos="484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11</w:t>
      </w:r>
      <w:r w:rsidR="00DC7FB4"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 w:rsidR="00DC7FB4">
        <w:rPr>
          <w:noProof/>
        </w:rPr>
        <w:t>Risks</w:t>
      </w:r>
      <w:r w:rsidR="00DC7FB4">
        <w:rPr>
          <w:noProof/>
        </w:rPr>
        <w:tab/>
      </w:r>
      <w:r w:rsidR="00DC7FB4">
        <w:rPr>
          <w:noProof/>
        </w:rPr>
        <w:fldChar w:fldCharType="begin"/>
      </w:r>
      <w:r w:rsidR="00DC7FB4">
        <w:rPr>
          <w:noProof/>
        </w:rPr>
        <w:instrText xml:space="preserve"> PAGEREF _Toc292694766 \h </w:instrText>
      </w:r>
      <w:r w:rsidR="00DC7FB4">
        <w:rPr>
          <w:noProof/>
        </w:rPr>
      </w:r>
      <w:r w:rsidR="00DC7FB4">
        <w:rPr>
          <w:noProof/>
        </w:rPr>
        <w:fldChar w:fldCharType="separate"/>
      </w:r>
      <w:r w:rsidR="00DC7FB4">
        <w:rPr>
          <w:noProof/>
        </w:rPr>
        <w:t>12</w:t>
      </w:r>
      <w:r w:rsidR="00DC7FB4">
        <w:rPr>
          <w:noProof/>
        </w:rPr>
        <w:fldChar w:fldCharType="end"/>
      </w:r>
    </w:p>
    <w:p w14:paraId="7E7134DE" w14:textId="46532142" w:rsidR="00DC7FB4" w:rsidRDefault="00130DA1">
      <w:pPr>
        <w:pStyle w:val="TOC1"/>
        <w:tabs>
          <w:tab w:val="left" w:pos="484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12</w:t>
      </w:r>
      <w:r w:rsidR="00DC7FB4"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 w:rsidR="00DC7FB4">
        <w:rPr>
          <w:noProof/>
        </w:rPr>
        <w:t>Traceability</w:t>
      </w:r>
      <w:r w:rsidR="00DC7FB4">
        <w:rPr>
          <w:noProof/>
        </w:rPr>
        <w:tab/>
      </w:r>
      <w:r w:rsidR="00DC7FB4">
        <w:rPr>
          <w:noProof/>
        </w:rPr>
        <w:fldChar w:fldCharType="begin"/>
      </w:r>
      <w:r w:rsidR="00DC7FB4">
        <w:rPr>
          <w:noProof/>
        </w:rPr>
        <w:instrText xml:space="preserve"> PAGEREF _Toc292694767 \h </w:instrText>
      </w:r>
      <w:r w:rsidR="00DC7FB4">
        <w:rPr>
          <w:noProof/>
        </w:rPr>
      </w:r>
      <w:r w:rsidR="00DC7FB4">
        <w:rPr>
          <w:noProof/>
        </w:rPr>
        <w:fldChar w:fldCharType="separate"/>
      </w:r>
      <w:r w:rsidR="00DC7FB4">
        <w:rPr>
          <w:noProof/>
        </w:rPr>
        <w:t>12</w:t>
      </w:r>
      <w:r w:rsidR="00DC7FB4">
        <w:rPr>
          <w:noProof/>
        </w:rPr>
        <w:fldChar w:fldCharType="end"/>
      </w:r>
    </w:p>
    <w:p w14:paraId="5806118C" w14:textId="0A9FB8C3" w:rsidR="00DC7FB4" w:rsidRDefault="00130DA1">
      <w:pPr>
        <w:pStyle w:val="TOC1"/>
        <w:tabs>
          <w:tab w:val="left" w:pos="484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13</w:t>
      </w:r>
      <w:r w:rsidR="00DC7FB4"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 w:rsidR="00DC7FB4">
        <w:rPr>
          <w:noProof/>
        </w:rPr>
        <w:t>Appendix</w:t>
      </w:r>
      <w:r w:rsidR="00DC7FB4">
        <w:rPr>
          <w:noProof/>
        </w:rPr>
        <w:tab/>
      </w:r>
      <w:r w:rsidR="00DC7FB4">
        <w:rPr>
          <w:noProof/>
        </w:rPr>
        <w:fldChar w:fldCharType="begin"/>
      </w:r>
      <w:r w:rsidR="00DC7FB4">
        <w:rPr>
          <w:noProof/>
        </w:rPr>
        <w:instrText xml:space="preserve"> PAGEREF _Toc292694768 \h </w:instrText>
      </w:r>
      <w:r w:rsidR="00DC7FB4">
        <w:rPr>
          <w:noProof/>
        </w:rPr>
      </w:r>
      <w:r w:rsidR="00DC7FB4">
        <w:rPr>
          <w:noProof/>
        </w:rPr>
        <w:fldChar w:fldCharType="separate"/>
      </w:r>
      <w:r w:rsidR="00DC7FB4">
        <w:rPr>
          <w:noProof/>
        </w:rPr>
        <w:t>12</w:t>
      </w:r>
      <w:r w:rsidR="00DC7FB4">
        <w:rPr>
          <w:noProof/>
        </w:rPr>
        <w:fldChar w:fldCharType="end"/>
      </w:r>
    </w:p>
    <w:p w14:paraId="7BDC0D16" w14:textId="3CCEE6C5" w:rsidR="00DC7FB4" w:rsidRDefault="00DC7FB4">
      <w:pPr>
        <w:pStyle w:val="TOC2"/>
        <w:tabs>
          <w:tab w:val="left" w:pos="871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1</w:t>
      </w:r>
      <w:r w:rsidR="00130DA1">
        <w:rPr>
          <w:noProof/>
        </w:rPr>
        <w:t>3</w:t>
      </w:r>
      <w:r>
        <w:rPr>
          <w:noProof/>
        </w:rPr>
        <w:t>.1</w:t>
      </w:r>
      <w:r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>
        <w:rPr>
          <w:noProof/>
        </w:rPr>
        <w:t>Results of prototype 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_Toc292694769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3EEEE0B" w14:textId="5C2BFCD5" w:rsidR="00DC7FB4" w:rsidRDefault="00130DA1">
      <w:pPr>
        <w:pStyle w:val="TOC2"/>
        <w:tabs>
          <w:tab w:val="left" w:pos="871"/>
          <w:tab w:val="right" w:leader="dot" w:pos="9056"/>
        </w:tabs>
        <w:rPr>
          <w:rFonts w:eastAsiaTheme="minorEastAsia" w:cstheme="minorBidi"/>
          <w:noProof/>
          <w:color w:val="auto"/>
          <w:sz w:val="24"/>
          <w:lang w:val="de-DE" w:eastAsia="ja-JP"/>
        </w:rPr>
      </w:pPr>
      <w:r>
        <w:rPr>
          <w:noProof/>
        </w:rPr>
        <w:t>13</w:t>
      </w:r>
      <w:r w:rsidR="00DC7FB4">
        <w:rPr>
          <w:noProof/>
        </w:rPr>
        <w:t>.2</w:t>
      </w:r>
      <w:r w:rsidR="00DC7FB4">
        <w:rPr>
          <w:rFonts w:eastAsiaTheme="minorEastAsia" w:cstheme="minorBidi"/>
          <w:noProof/>
          <w:color w:val="auto"/>
          <w:sz w:val="24"/>
          <w:lang w:val="de-DE" w:eastAsia="ja-JP"/>
        </w:rPr>
        <w:tab/>
      </w:r>
      <w:r w:rsidR="00DC7FB4">
        <w:rPr>
          <w:noProof/>
        </w:rPr>
        <w:t>Literature</w:t>
      </w:r>
      <w:r w:rsidR="00DC7FB4">
        <w:rPr>
          <w:noProof/>
        </w:rPr>
        <w:tab/>
      </w:r>
      <w:r w:rsidR="00DC7FB4">
        <w:rPr>
          <w:noProof/>
        </w:rPr>
        <w:fldChar w:fldCharType="begin"/>
      </w:r>
      <w:r w:rsidR="00DC7FB4">
        <w:rPr>
          <w:noProof/>
        </w:rPr>
        <w:instrText xml:space="preserve"> PAGEREF _Toc292694770 \h </w:instrText>
      </w:r>
      <w:r w:rsidR="00DC7FB4">
        <w:rPr>
          <w:noProof/>
        </w:rPr>
      </w:r>
      <w:r w:rsidR="00DC7FB4">
        <w:rPr>
          <w:noProof/>
        </w:rPr>
        <w:fldChar w:fldCharType="separate"/>
      </w:r>
      <w:r w:rsidR="00DC7FB4">
        <w:rPr>
          <w:noProof/>
        </w:rPr>
        <w:t>12</w:t>
      </w:r>
      <w:r w:rsidR="00DC7FB4">
        <w:rPr>
          <w:noProof/>
        </w:rPr>
        <w:fldChar w:fldCharType="end"/>
      </w:r>
    </w:p>
    <w:p w14:paraId="2E7391D0" w14:textId="0F4F9627" w:rsidR="006E74FE" w:rsidRPr="00D840CD" w:rsidRDefault="009B4EC3" w:rsidP="006E74FE">
      <w:pPr>
        <w:pStyle w:val="Anleitung"/>
      </w:pPr>
      <w:r w:rsidRPr="00D840CD">
        <w:fldChar w:fldCharType="end"/>
      </w:r>
    </w:p>
    <w:p w14:paraId="22ADA07F" w14:textId="77777777" w:rsidR="00E6298D" w:rsidRPr="00D840CD" w:rsidRDefault="00E6298D">
      <w:pPr>
        <w:spacing w:after="0" w:line="240" w:lineRule="auto"/>
        <w:rPr>
          <w:rFonts w:ascii="Calibri" w:eastAsia="MS Gothic" w:hAnsi="Calibri"/>
          <w:b/>
          <w:bCs/>
          <w:color w:val="auto"/>
          <w:sz w:val="40"/>
          <w:szCs w:val="32"/>
        </w:rPr>
      </w:pPr>
      <w:r w:rsidRPr="00D840CD">
        <w:br w:type="page"/>
      </w:r>
    </w:p>
    <w:p w14:paraId="79F2E9FF" w14:textId="77777777" w:rsidR="00FA6725" w:rsidRPr="00D840CD" w:rsidRDefault="009E2197" w:rsidP="00FA6725">
      <w:pPr>
        <w:pStyle w:val="Heading1"/>
      </w:pPr>
      <w:bookmarkStart w:id="2" w:name="_Toc292694727"/>
      <w:r w:rsidRPr="00D840CD">
        <w:lastRenderedPageBreak/>
        <w:t>Meta-</w:t>
      </w:r>
      <w:r w:rsidR="00FA6725" w:rsidRPr="00D840CD">
        <w:t>Information</w:t>
      </w:r>
      <w:bookmarkEnd w:id="2"/>
    </w:p>
    <w:p w14:paraId="7707CEE0" w14:textId="17255521" w:rsidR="00943553" w:rsidRPr="00D840CD" w:rsidRDefault="002E5C9E" w:rsidP="00FA6725">
      <w:pPr>
        <w:pStyle w:val="Heading2"/>
      </w:pPr>
      <w:bookmarkStart w:id="3" w:name="_Toc292694728"/>
      <w:r w:rsidRPr="00D840CD">
        <w:t>Product</w:t>
      </w:r>
      <w:r w:rsidR="00943553" w:rsidRPr="00D840CD">
        <w:t xml:space="preserve"> / Software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1"/>
        <w:gridCol w:w="2301"/>
        <w:gridCol w:w="2302"/>
        <w:gridCol w:w="2302"/>
      </w:tblGrid>
      <w:tr w:rsidR="00943553" w:rsidRPr="00D840CD" w14:paraId="7D60F362" w14:textId="77777777" w:rsidTr="00943553">
        <w:tc>
          <w:tcPr>
            <w:tcW w:w="2301" w:type="dxa"/>
            <w:shd w:val="clear" w:color="auto" w:fill="F2F2F2"/>
          </w:tcPr>
          <w:p w14:paraId="01984F4E" w14:textId="7D68D27D" w:rsidR="00943553" w:rsidRPr="00485F84" w:rsidRDefault="002E5C9E" w:rsidP="009E2197">
            <w:pPr>
              <w:pStyle w:val="TableBody"/>
            </w:pPr>
            <w:r w:rsidRPr="00485F84">
              <w:t xml:space="preserve">Product </w:t>
            </w:r>
            <w:r w:rsidR="009E2197" w:rsidRPr="00485F84">
              <w:t>name</w:t>
            </w:r>
          </w:p>
        </w:tc>
        <w:tc>
          <w:tcPr>
            <w:tcW w:w="2301" w:type="dxa"/>
            <w:shd w:val="clear" w:color="auto" w:fill="auto"/>
          </w:tcPr>
          <w:p w14:paraId="4B27146A" w14:textId="1ADD8996" w:rsidR="00943553" w:rsidRPr="00D840CD" w:rsidRDefault="00CF1FA7" w:rsidP="00943553">
            <w:pPr>
              <w:pStyle w:val="TableBody"/>
            </w:pPr>
            <w:r>
              <w:t>CDSS Editor 0.1</w:t>
            </w:r>
          </w:p>
        </w:tc>
        <w:tc>
          <w:tcPr>
            <w:tcW w:w="2302" w:type="dxa"/>
            <w:shd w:val="clear" w:color="auto" w:fill="F2F2F2"/>
          </w:tcPr>
          <w:p w14:paraId="3546FF60" w14:textId="369E7CD5" w:rsidR="00943553" w:rsidRPr="00485F84" w:rsidRDefault="002E5C9E" w:rsidP="009E2197">
            <w:pPr>
              <w:pStyle w:val="TableBody"/>
            </w:pPr>
            <w:r w:rsidRPr="00485F84">
              <w:t xml:space="preserve">Product </w:t>
            </w:r>
            <w:r w:rsidR="009E2197" w:rsidRPr="00485F84">
              <w:t>version</w:t>
            </w:r>
          </w:p>
        </w:tc>
        <w:tc>
          <w:tcPr>
            <w:tcW w:w="2302" w:type="dxa"/>
            <w:shd w:val="clear" w:color="auto" w:fill="auto"/>
          </w:tcPr>
          <w:p w14:paraId="7FBFD525" w14:textId="061F4A18" w:rsidR="00943553" w:rsidRPr="00D840CD" w:rsidRDefault="00CF1FA7" w:rsidP="00943553">
            <w:pPr>
              <w:pStyle w:val="TableBody"/>
            </w:pPr>
            <w:r>
              <w:t>0.1</w:t>
            </w:r>
          </w:p>
        </w:tc>
      </w:tr>
      <w:tr w:rsidR="00943553" w:rsidRPr="00D840CD" w14:paraId="58E6E2E9" w14:textId="77777777" w:rsidTr="00943553">
        <w:tc>
          <w:tcPr>
            <w:tcW w:w="2301" w:type="dxa"/>
            <w:shd w:val="clear" w:color="auto" w:fill="F2F2F2"/>
          </w:tcPr>
          <w:p w14:paraId="0B65FC0D" w14:textId="77777777" w:rsidR="00943553" w:rsidRPr="00D840CD" w:rsidRDefault="00943553" w:rsidP="00943553">
            <w:pPr>
              <w:pStyle w:val="TableBody"/>
            </w:pPr>
          </w:p>
        </w:tc>
        <w:tc>
          <w:tcPr>
            <w:tcW w:w="2301" w:type="dxa"/>
            <w:shd w:val="clear" w:color="auto" w:fill="auto"/>
          </w:tcPr>
          <w:p w14:paraId="62834587" w14:textId="77777777" w:rsidR="00943553" w:rsidRPr="00D840CD" w:rsidRDefault="00943553" w:rsidP="00943553">
            <w:pPr>
              <w:pStyle w:val="TableBody"/>
            </w:pPr>
          </w:p>
        </w:tc>
        <w:tc>
          <w:tcPr>
            <w:tcW w:w="2302" w:type="dxa"/>
            <w:shd w:val="clear" w:color="auto" w:fill="F2F2F2"/>
          </w:tcPr>
          <w:p w14:paraId="610F3ED5" w14:textId="7927BA96" w:rsidR="00943553" w:rsidRPr="00D840CD" w:rsidRDefault="009E2197" w:rsidP="009E2197">
            <w:pPr>
              <w:pStyle w:val="TableBody"/>
            </w:pPr>
            <w:r w:rsidRPr="00D840CD">
              <w:t>Software</w:t>
            </w:r>
            <w:r w:rsidR="002E5C9E">
              <w:t xml:space="preserve"> </w:t>
            </w:r>
            <w:r w:rsidRPr="00D840CD">
              <w:t>version</w:t>
            </w:r>
          </w:p>
        </w:tc>
        <w:tc>
          <w:tcPr>
            <w:tcW w:w="2302" w:type="dxa"/>
            <w:shd w:val="clear" w:color="auto" w:fill="auto"/>
          </w:tcPr>
          <w:p w14:paraId="20EA55B6" w14:textId="5635A9A8" w:rsidR="00943553" w:rsidRPr="00D840CD" w:rsidRDefault="00CF1FA7" w:rsidP="00943553">
            <w:pPr>
              <w:pStyle w:val="TableBody"/>
            </w:pPr>
            <w:r>
              <w:t>0.1</w:t>
            </w:r>
          </w:p>
        </w:tc>
      </w:tr>
    </w:tbl>
    <w:p w14:paraId="2C9BDC89" w14:textId="77777777" w:rsidR="00943553" w:rsidRPr="00D840CD" w:rsidRDefault="00943553" w:rsidP="00943553"/>
    <w:p w14:paraId="72685014" w14:textId="55F50AEB" w:rsidR="00FA6725" w:rsidRPr="00D840CD" w:rsidRDefault="00FA6725" w:rsidP="00FA6725">
      <w:pPr>
        <w:pStyle w:val="Heading2"/>
      </w:pPr>
      <w:bookmarkStart w:id="4" w:name="_Toc292694729"/>
      <w:r w:rsidRPr="00D840CD">
        <w:t>Version</w:t>
      </w:r>
      <w:r w:rsidR="005056E0">
        <w:t xml:space="preserve"> H</w:t>
      </w:r>
      <w:r w:rsidR="009E2197" w:rsidRPr="00D840CD">
        <w:t>istor</w:t>
      </w:r>
      <w:r w:rsidR="005056E0">
        <w:t>y</w:t>
      </w:r>
      <w:bookmarkEnd w:id="4"/>
    </w:p>
    <w:tbl>
      <w:tblPr>
        <w:tblpPr w:leftFromText="141" w:rightFromText="141" w:vertAnchor="text" w:horzAnchor="margin" w:tblpY="124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20" w:firstRow="1" w:lastRow="0" w:firstColumn="0" w:lastColumn="0" w:noHBand="0" w:noVBand="1"/>
      </w:tblPr>
      <w:tblGrid>
        <w:gridCol w:w="1002"/>
        <w:gridCol w:w="1372"/>
        <w:gridCol w:w="1275"/>
        <w:gridCol w:w="1558"/>
        <w:gridCol w:w="4075"/>
      </w:tblGrid>
      <w:tr w:rsidR="00FA6725" w:rsidRPr="00D840CD" w14:paraId="1D6AF8F3" w14:textId="77777777" w:rsidTr="00FA6725">
        <w:tc>
          <w:tcPr>
            <w:tcW w:w="540" w:type="pct"/>
            <w:shd w:val="clear" w:color="auto" w:fill="F3F3F3"/>
          </w:tcPr>
          <w:p w14:paraId="26D50714" w14:textId="77777777" w:rsidR="00FA6725" w:rsidRPr="00D840CD" w:rsidRDefault="00FA6725" w:rsidP="00FA6725">
            <w:pPr>
              <w:pStyle w:val="TableHeader"/>
            </w:pPr>
            <w:r w:rsidRPr="00D840CD">
              <w:t>Version</w:t>
            </w:r>
          </w:p>
        </w:tc>
        <w:tc>
          <w:tcPr>
            <w:tcW w:w="739" w:type="pct"/>
            <w:shd w:val="clear" w:color="auto" w:fill="F3F3F3"/>
          </w:tcPr>
          <w:p w14:paraId="557D4ED3" w14:textId="77777777" w:rsidR="00FA6725" w:rsidRPr="00D840CD" w:rsidRDefault="00D33785" w:rsidP="00D33785">
            <w:pPr>
              <w:pStyle w:val="TableHeader"/>
            </w:pPr>
            <w:r w:rsidRPr="00D840CD">
              <w:t>Datum *)</w:t>
            </w:r>
          </w:p>
        </w:tc>
        <w:tc>
          <w:tcPr>
            <w:tcW w:w="687" w:type="pct"/>
            <w:shd w:val="clear" w:color="auto" w:fill="F3F3F3"/>
          </w:tcPr>
          <w:p w14:paraId="4345D636" w14:textId="24E2F535" w:rsidR="00FA6725" w:rsidRPr="00D840CD" w:rsidRDefault="00C961A8" w:rsidP="00FA6725">
            <w:pPr>
              <w:pStyle w:val="TableHeader"/>
            </w:pPr>
            <w:r w:rsidRPr="00D840CD">
              <w:t>Author</w:t>
            </w:r>
          </w:p>
        </w:tc>
        <w:tc>
          <w:tcPr>
            <w:tcW w:w="839" w:type="pct"/>
            <w:shd w:val="clear" w:color="auto" w:fill="F3F3F3"/>
          </w:tcPr>
          <w:p w14:paraId="69379C1F" w14:textId="77777777" w:rsidR="00FA6725" w:rsidRPr="00D840CD" w:rsidRDefault="00FA6725" w:rsidP="00FA6725">
            <w:pPr>
              <w:pStyle w:val="TableHeader"/>
            </w:pPr>
            <w:r w:rsidRPr="00D840CD">
              <w:t>Status*</w:t>
            </w:r>
            <w:r w:rsidR="00D33785" w:rsidRPr="00D840CD">
              <w:t>*</w:t>
            </w:r>
            <w:r w:rsidRPr="00D840CD">
              <w:t>)</w:t>
            </w:r>
          </w:p>
        </w:tc>
        <w:tc>
          <w:tcPr>
            <w:tcW w:w="2195" w:type="pct"/>
            <w:shd w:val="clear" w:color="auto" w:fill="F3F3F3"/>
          </w:tcPr>
          <w:p w14:paraId="156D4E8B" w14:textId="547AECEE" w:rsidR="00FA6725" w:rsidRPr="00D840CD" w:rsidRDefault="00C961A8" w:rsidP="00FA6725">
            <w:pPr>
              <w:pStyle w:val="TableHeader"/>
            </w:pPr>
            <w:r>
              <w:t>Modifications</w:t>
            </w:r>
          </w:p>
        </w:tc>
      </w:tr>
      <w:tr w:rsidR="00FA6725" w:rsidRPr="00D840CD" w14:paraId="33283D2B" w14:textId="77777777" w:rsidTr="00FA6725">
        <w:tc>
          <w:tcPr>
            <w:tcW w:w="540" w:type="pct"/>
            <w:shd w:val="clear" w:color="auto" w:fill="auto"/>
          </w:tcPr>
          <w:p w14:paraId="2BDD3C93" w14:textId="0F5E3CDC" w:rsidR="00FA6725" w:rsidRPr="00E26C22" w:rsidRDefault="00FA6725" w:rsidP="00FA6725">
            <w:pPr>
              <w:pStyle w:val="TableBody"/>
            </w:pPr>
            <w:r w:rsidRPr="00E26C22">
              <w:t>1</w:t>
            </w:r>
            <w:r w:rsidR="00E26C22">
              <w:t>.0</w:t>
            </w:r>
          </w:p>
        </w:tc>
        <w:tc>
          <w:tcPr>
            <w:tcW w:w="739" w:type="pct"/>
            <w:shd w:val="clear" w:color="auto" w:fill="auto"/>
          </w:tcPr>
          <w:p w14:paraId="61699304" w14:textId="33D9D880" w:rsidR="00FA6725" w:rsidRPr="00E26C22" w:rsidRDefault="00CF1FA7" w:rsidP="00E26C22">
            <w:pPr>
              <w:pStyle w:val="TableBody"/>
            </w:pPr>
            <w:r>
              <w:t>2018</w:t>
            </w:r>
            <w:r w:rsidR="00D33785" w:rsidRPr="00E26C22">
              <w:t>-</w:t>
            </w:r>
            <w:r>
              <w:t>MARCH</w:t>
            </w:r>
            <w:r w:rsidR="00D33785" w:rsidRPr="00E26C22">
              <w:t>-</w:t>
            </w:r>
            <w:r>
              <w:t>28</w:t>
            </w:r>
          </w:p>
        </w:tc>
        <w:tc>
          <w:tcPr>
            <w:tcW w:w="687" w:type="pct"/>
            <w:shd w:val="clear" w:color="auto" w:fill="auto"/>
          </w:tcPr>
          <w:p w14:paraId="2A39E276" w14:textId="47538403" w:rsidR="00FA6725" w:rsidRPr="00E26C22" w:rsidRDefault="00FA6725" w:rsidP="00FA6725">
            <w:pPr>
              <w:pStyle w:val="TableBody"/>
            </w:pPr>
          </w:p>
        </w:tc>
        <w:tc>
          <w:tcPr>
            <w:tcW w:w="839" w:type="pct"/>
            <w:shd w:val="clear" w:color="auto" w:fill="auto"/>
          </w:tcPr>
          <w:p w14:paraId="09B192D3" w14:textId="154E4E57" w:rsidR="00FA6725" w:rsidRPr="00E26C22" w:rsidRDefault="00E26C22" w:rsidP="00FA6725">
            <w:pPr>
              <w:pStyle w:val="TableBody"/>
            </w:pPr>
            <w:r>
              <w:t>Draft</w:t>
            </w:r>
          </w:p>
        </w:tc>
        <w:tc>
          <w:tcPr>
            <w:tcW w:w="2195" w:type="pct"/>
            <w:shd w:val="clear" w:color="auto" w:fill="auto"/>
          </w:tcPr>
          <w:p w14:paraId="7C5A66D7" w14:textId="685180EB" w:rsidR="00FA6725" w:rsidRPr="00E26C22" w:rsidRDefault="00E26C22" w:rsidP="00FA6725">
            <w:pPr>
              <w:pStyle w:val="TableBody"/>
            </w:pPr>
            <w:r>
              <w:t>Initial creation</w:t>
            </w:r>
          </w:p>
        </w:tc>
      </w:tr>
    </w:tbl>
    <w:p w14:paraId="29BF663A" w14:textId="04756F60" w:rsidR="00FA6725" w:rsidRPr="00D840CD" w:rsidRDefault="00FA6725" w:rsidP="00FA6725">
      <w:pPr>
        <w:rPr>
          <w:sz w:val="18"/>
        </w:rPr>
      </w:pPr>
      <w:r w:rsidRPr="00D840CD">
        <w:rPr>
          <w:sz w:val="18"/>
        </w:rPr>
        <w:t xml:space="preserve">*) </w:t>
      </w:r>
      <w:r w:rsidR="00D33785" w:rsidRPr="00D840CD">
        <w:rPr>
          <w:sz w:val="18"/>
        </w:rPr>
        <w:t xml:space="preserve">Format: JJJJ-MON-TT </w:t>
      </w:r>
      <w:r w:rsidR="00D33785" w:rsidRPr="00D840CD">
        <w:rPr>
          <w:sz w:val="18"/>
        </w:rPr>
        <w:tab/>
        <w:t xml:space="preserve">**) </w:t>
      </w:r>
      <w:r w:rsidRPr="00D840CD">
        <w:rPr>
          <w:sz w:val="18"/>
        </w:rPr>
        <w:t xml:space="preserve">Status: </w:t>
      </w:r>
      <w:r w:rsidR="00675F85">
        <w:rPr>
          <w:sz w:val="18"/>
        </w:rPr>
        <w:t>Draft</w:t>
      </w:r>
      <w:r w:rsidRPr="00D840CD">
        <w:rPr>
          <w:sz w:val="18"/>
        </w:rPr>
        <w:t xml:space="preserve">, </w:t>
      </w:r>
      <w:r w:rsidR="00675F85">
        <w:rPr>
          <w:sz w:val="18"/>
        </w:rPr>
        <w:t>Reviewed</w:t>
      </w:r>
      <w:r w:rsidRPr="00D840CD">
        <w:rPr>
          <w:sz w:val="18"/>
        </w:rPr>
        <w:t xml:space="preserve">, </w:t>
      </w:r>
      <w:r w:rsidR="00675F85">
        <w:rPr>
          <w:sz w:val="18"/>
        </w:rPr>
        <w:t>approved</w:t>
      </w:r>
    </w:p>
    <w:p w14:paraId="2EC17D1D" w14:textId="61E3667E" w:rsidR="00FA6725" w:rsidRPr="00D840CD" w:rsidRDefault="00FA6725" w:rsidP="00FA6725">
      <w:pPr>
        <w:pStyle w:val="Caption"/>
        <w:rPr>
          <w:b w:val="0"/>
        </w:rPr>
      </w:pPr>
      <w:r w:rsidRPr="00D840CD">
        <w:t xml:space="preserve">Table </w:t>
      </w:r>
      <w:r w:rsidRPr="00D840CD">
        <w:fldChar w:fldCharType="begin"/>
      </w:r>
      <w:r w:rsidRPr="00D840CD">
        <w:instrText xml:space="preserve"> </w:instrText>
      </w:r>
      <w:r w:rsidR="00E4332C" w:rsidRPr="00D840CD">
        <w:instrText>SEQ</w:instrText>
      </w:r>
      <w:r w:rsidRPr="00D840CD">
        <w:instrText xml:space="preserve"> Table \* ARABIC </w:instrText>
      </w:r>
      <w:r w:rsidRPr="00D840CD">
        <w:fldChar w:fldCharType="separate"/>
      </w:r>
      <w:r w:rsidR="00DC7FB4">
        <w:rPr>
          <w:noProof/>
        </w:rPr>
        <w:t>1</w:t>
      </w:r>
      <w:r w:rsidRPr="00D840CD">
        <w:fldChar w:fldCharType="end"/>
      </w:r>
      <w:r w:rsidRPr="00D840CD">
        <w:t xml:space="preserve">: </w:t>
      </w:r>
      <w:r w:rsidRPr="00D840CD">
        <w:rPr>
          <w:b w:val="0"/>
        </w:rPr>
        <w:t>Version</w:t>
      </w:r>
      <w:r w:rsidR="00675F85">
        <w:rPr>
          <w:b w:val="0"/>
        </w:rPr>
        <w:t xml:space="preserve"> History</w:t>
      </w:r>
    </w:p>
    <w:p w14:paraId="42EB9CA2" w14:textId="640D0118" w:rsidR="00675F85" w:rsidRPr="007317CD" w:rsidRDefault="00675F85" w:rsidP="00675F85">
      <w:pPr>
        <w:pStyle w:val="Heading2"/>
        <w:ind w:left="578" w:hanging="578"/>
      </w:pPr>
      <w:bookmarkStart w:id="5" w:name="_Toc222810839"/>
      <w:bookmarkStart w:id="6" w:name="_Toc271960934"/>
      <w:bookmarkStart w:id="7" w:name="_Toc292694730"/>
      <w:r w:rsidRPr="0097400D">
        <w:rPr>
          <w:lang w:val="en-GB"/>
        </w:rPr>
        <w:t>Addresse</w:t>
      </w:r>
      <w:r w:rsidR="003116B8">
        <w:rPr>
          <w:lang w:val="en-GB"/>
        </w:rPr>
        <w:t>e</w:t>
      </w:r>
      <w:r w:rsidRPr="0097400D">
        <w:rPr>
          <w:lang w:val="en-GB"/>
        </w:rPr>
        <w:t>s and intention of this document</w:t>
      </w:r>
      <w:bookmarkEnd w:id="5"/>
      <w:bookmarkEnd w:id="6"/>
      <w:bookmarkEnd w:id="7"/>
    </w:p>
    <w:p w14:paraId="1493068D" w14:textId="7DEB573B" w:rsidR="00675F85" w:rsidRDefault="00675F85" w:rsidP="00675F85">
      <w:pPr>
        <w:jc w:val="both"/>
      </w:pPr>
      <w:bookmarkStart w:id="8" w:name="_Toc244868138"/>
      <w:r>
        <w:t>This document describes how the software architects plan the technical implementation of the software requirements.</w:t>
      </w:r>
      <w:r w:rsidRPr="00FF71D3">
        <w:t xml:space="preserve"> </w:t>
      </w:r>
      <w:r>
        <w:t>The document</w:t>
      </w:r>
      <w:r w:rsidRPr="00F81AB5">
        <w:t xml:space="preserve"> </w:t>
      </w:r>
      <w:r>
        <w:t>has to</w:t>
      </w:r>
      <w:r w:rsidRPr="00F81AB5">
        <w:t xml:space="preserve"> </w:t>
      </w:r>
      <w:r>
        <w:t>fulfill the following goals:</w:t>
      </w:r>
    </w:p>
    <w:p w14:paraId="676F1162" w14:textId="487E685F" w:rsidR="00675F85" w:rsidRDefault="00675F85" w:rsidP="00675F85">
      <w:pPr>
        <w:pStyle w:val="ListParagraph"/>
        <w:numPr>
          <w:ilvl w:val="0"/>
          <w:numId w:val="8"/>
        </w:numPr>
        <w:jc w:val="both"/>
      </w:pPr>
      <w:r>
        <w:t xml:space="preserve">Serve as input for the development team how to technically </w:t>
      </w:r>
      <w:r w:rsidR="003116B8">
        <w:t>implement</w:t>
      </w:r>
      <w:r>
        <w:t>/develop the system</w:t>
      </w:r>
      <w:r w:rsidRPr="00F81AB5">
        <w:t xml:space="preserve"> </w:t>
      </w:r>
      <w:r>
        <w:t xml:space="preserve">– </w:t>
      </w:r>
      <w:r w:rsidRPr="00F81AB5">
        <w:t xml:space="preserve">ideally without </w:t>
      </w:r>
      <w:r>
        <w:t xml:space="preserve">the need of any </w:t>
      </w:r>
      <w:r w:rsidRPr="00F81AB5">
        <w:t xml:space="preserve">further </w:t>
      </w:r>
      <w:r>
        <w:t>inquiries</w:t>
      </w:r>
      <w:r w:rsidRPr="00F81AB5">
        <w:t>.</w:t>
      </w:r>
      <w:r>
        <w:t xml:space="preserve"> </w:t>
      </w:r>
    </w:p>
    <w:p w14:paraId="2AFAD0DB" w14:textId="77777777" w:rsidR="00675F85" w:rsidRDefault="00675F85" w:rsidP="00675F85">
      <w:pPr>
        <w:pStyle w:val="ListParagraph"/>
        <w:numPr>
          <w:ilvl w:val="0"/>
          <w:numId w:val="8"/>
        </w:numPr>
        <w:jc w:val="both"/>
      </w:pPr>
      <w:r>
        <w:t xml:space="preserve">Provide an overview of the structure of the software system, also for the future project staff. </w:t>
      </w:r>
    </w:p>
    <w:p w14:paraId="732B2118" w14:textId="7CE1E98A" w:rsidR="00675F85" w:rsidRDefault="00675F85" w:rsidP="00675F85">
      <w:pPr>
        <w:pStyle w:val="ListParagraph"/>
        <w:numPr>
          <w:ilvl w:val="0"/>
          <w:numId w:val="8"/>
        </w:numPr>
        <w:jc w:val="both"/>
      </w:pPr>
      <w:r>
        <w:t xml:space="preserve">Give the test team sufficient information about the software components, about the integration strategy and how </w:t>
      </w:r>
      <w:r w:rsidR="003116B8">
        <w:t xml:space="preserve">to </w:t>
      </w:r>
      <w:r>
        <w:t>perform software unit and integration tests.</w:t>
      </w:r>
    </w:p>
    <w:p w14:paraId="05EB38E0" w14:textId="423D1F81" w:rsidR="00FA6725" w:rsidRPr="00D840CD" w:rsidRDefault="00FA6725" w:rsidP="00FA6725">
      <w:pPr>
        <w:pStyle w:val="Heading2"/>
      </w:pPr>
      <w:bookmarkStart w:id="9" w:name="_Toc292694731"/>
      <w:r w:rsidRPr="00D840CD">
        <w:t>Relevant</w:t>
      </w:r>
      <w:r w:rsidR="006A7479">
        <w:t xml:space="preserve"> doc</w:t>
      </w:r>
      <w:r w:rsidR="00641F03" w:rsidRPr="00D840CD">
        <w:t>ument</w:t>
      </w:r>
      <w:bookmarkEnd w:id="8"/>
      <w:r w:rsidR="006A7479">
        <w:t>s</w:t>
      </w:r>
      <w:bookmarkEnd w:id="9"/>
    </w:p>
    <w:p w14:paraId="7020BD19" w14:textId="241E0691" w:rsidR="00DE35A0" w:rsidRPr="00D840CD" w:rsidRDefault="00F950E0" w:rsidP="00DE35A0">
      <w:r>
        <w:t xml:space="preserve">For this software architecture </w:t>
      </w:r>
      <w:r w:rsidRPr="00F4647C">
        <w:t xml:space="preserve">the following documents </w:t>
      </w:r>
      <w:r>
        <w:t xml:space="preserve">are </w:t>
      </w:r>
      <w:r w:rsidRPr="00F4647C">
        <w:t>relevant: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6"/>
        <w:gridCol w:w="4366"/>
        <w:gridCol w:w="4240"/>
      </w:tblGrid>
      <w:tr w:rsidR="00DE35A0" w:rsidRPr="00D840CD" w14:paraId="2DC00B50" w14:textId="77777777" w:rsidTr="00682EA0">
        <w:tc>
          <w:tcPr>
            <w:tcW w:w="364" w:type="pct"/>
            <w:shd w:val="clear" w:color="auto" w:fill="F2F2F2"/>
          </w:tcPr>
          <w:p w14:paraId="33034A17" w14:textId="77777777" w:rsidR="00DE35A0" w:rsidRPr="00D840CD" w:rsidRDefault="00DE35A0" w:rsidP="00682EA0">
            <w:pPr>
              <w:pStyle w:val="TableHeader"/>
            </w:pPr>
            <w:r w:rsidRPr="00D840CD">
              <w:t>Nr.</w:t>
            </w:r>
          </w:p>
        </w:tc>
        <w:tc>
          <w:tcPr>
            <w:tcW w:w="2352" w:type="pct"/>
            <w:shd w:val="clear" w:color="auto" w:fill="F2F2F2"/>
          </w:tcPr>
          <w:p w14:paraId="203E1E50" w14:textId="62D9B965" w:rsidR="00DE35A0" w:rsidRPr="00D840CD" w:rsidRDefault="00F950E0" w:rsidP="00682EA0">
            <w:pPr>
              <w:pStyle w:val="TableHeader"/>
            </w:pPr>
            <w:r w:rsidRPr="00D840CD">
              <w:t>Document</w:t>
            </w:r>
          </w:p>
        </w:tc>
        <w:tc>
          <w:tcPr>
            <w:tcW w:w="2284" w:type="pct"/>
            <w:shd w:val="clear" w:color="auto" w:fill="F2F2F2"/>
          </w:tcPr>
          <w:p w14:paraId="0A1DA142" w14:textId="020388FD" w:rsidR="00DE35A0" w:rsidRPr="00D840CD" w:rsidRDefault="00F950E0" w:rsidP="00682EA0">
            <w:pPr>
              <w:pStyle w:val="TableHeader"/>
            </w:pPr>
            <w:r>
              <w:t>Relationship</w:t>
            </w:r>
          </w:p>
        </w:tc>
      </w:tr>
      <w:tr w:rsidR="00DE35A0" w:rsidRPr="00D840CD" w14:paraId="42390A62" w14:textId="77777777" w:rsidTr="00682EA0">
        <w:tc>
          <w:tcPr>
            <w:tcW w:w="364" w:type="pct"/>
            <w:shd w:val="clear" w:color="auto" w:fill="auto"/>
          </w:tcPr>
          <w:p w14:paraId="3B7EC797" w14:textId="77777777" w:rsidR="00DE35A0" w:rsidRPr="00D840CD" w:rsidRDefault="00DE35A0" w:rsidP="00682EA0">
            <w:pPr>
              <w:pStyle w:val="TableBody"/>
            </w:pPr>
            <w:r w:rsidRPr="00D840CD">
              <w:t>1</w:t>
            </w:r>
          </w:p>
        </w:tc>
        <w:tc>
          <w:tcPr>
            <w:tcW w:w="2352" w:type="pct"/>
            <w:shd w:val="clear" w:color="auto" w:fill="auto"/>
          </w:tcPr>
          <w:p w14:paraId="09BBC94B" w14:textId="70D0A98A" w:rsidR="00DE35A0" w:rsidRPr="00D840CD" w:rsidRDefault="00504EC8" w:rsidP="00682EA0">
            <w:pPr>
              <w:pStyle w:val="TableBody"/>
              <w:rPr>
                <w:highlight w:val="yellow"/>
              </w:rPr>
            </w:pPr>
            <w:r w:rsidRPr="00D840CD">
              <w:t>Glossary</w:t>
            </w:r>
          </w:p>
        </w:tc>
        <w:tc>
          <w:tcPr>
            <w:tcW w:w="2284" w:type="pct"/>
            <w:shd w:val="clear" w:color="auto" w:fill="auto"/>
          </w:tcPr>
          <w:p w14:paraId="04260922" w14:textId="1F3504B4" w:rsidR="00DE35A0" w:rsidRPr="00D840CD" w:rsidRDefault="00682EA0" w:rsidP="00682EA0">
            <w:pPr>
              <w:pStyle w:val="TableBody"/>
              <w:keepNext/>
            </w:pPr>
            <w:r w:rsidRPr="00976C47">
              <w:t>Company-specific definition of terms and definitions</w:t>
            </w:r>
          </w:p>
        </w:tc>
      </w:tr>
      <w:tr w:rsidR="00DE35A0" w:rsidRPr="00D840CD" w14:paraId="5127FE0B" w14:textId="77777777" w:rsidTr="00682EA0">
        <w:tc>
          <w:tcPr>
            <w:tcW w:w="364" w:type="pct"/>
            <w:shd w:val="clear" w:color="auto" w:fill="auto"/>
          </w:tcPr>
          <w:p w14:paraId="215031D0" w14:textId="77777777" w:rsidR="00DE35A0" w:rsidRPr="00D840CD" w:rsidRDefault="00DE35A0" w:rsidP="00682EA0">
            <w:pPr>
              <w:pStyle w:val="TableBody"/>
            </w:pPr>
            <w:r w:rsidRPr="00D840CD">
              <w:t>2</w:t>
            </w:r>
          </w:p>
        </w:tc>
        <w:tc>
          <w:tcPr>
            <w:tcW w:w="2352" w:type="pct"/>
            <w:shd w:val="clear" w:color="auto" w:fill="auto"/>
          </w:tcPr>
          <w:p w14:paraId="1C93B4BB" w14:textId="53918974" w:rsidR="00DE35A0" w:rsidRPr="00D840CD" w:rsidRDefault="00504EC8" w:rsidP="00504EC8">
            <w:pPr>
              <w:pStyle w:val="TableBody"/>
            </w:pPr>
            <w:r w:rsidRPr="00D840CD">
              <w:t>Document</w:t>
            </w:r>
            <w:r>
              <w:t xml:space="preserve"> list</w:t>
            </w:r>
            <w:r w:rsidR="00DE35A0" w:rsidRPr="00D840CD">
              <w:t xml:space="preserve"> (Excel)</w:t>
            </w:r>
          </w:p>
        </w:tc>
        <w:tc>
          <w:tcPr>
            <w:tcW w:w="2284" w:type="pct"/>
            <w:shd w:val="clear" w:color="auto" w:fill="auto"/>
          </w:tcPr>
          <w:p w14:paraId="69893E4D" w14:textId="4343B8C9" w:rsidR="00DE35A0" w:rsidRPr="00D840CD" w:rsidRDefault="00731715" w:rsidP="00682EA0">
            <w:pPr>
              <w:pStyle w:val="TableBody"/>
              <w:keepNext/>
            </w:pPr>
            <w:r w:rsidRPr="000A0BE1">
              <w:t xml:space="preserve">Links between the versions </w:t>
            </w:r>
            <w:r w:rsidRPr="00960624">
              <w:t>documents in the technical file (e.g. this one) and the product versions.</w:t>
            </w:r>
          </w:p>
        </w:tc>
      </w:tr>
      <w:tr w:rsidR="00DE35A0" w:rsidRPr="00D840CD" w14:paraId="663EBB4E" w14:textId="77777777" w:rsidTr="00682EA0">
        <w:tc>
          <w:tcPr>
            <w:tcW w:w="364" w:type="pct"/>
            <w:shd w:val="clear" w:color="auto" w:fill="auto"/>
          </w:tcPr>
          <w:p w14:paraId="0649BF52" w14:textId="77777777" w:rsidR="00DE35A0" w:rsidRPr="00D840CD" w:rsidRDefault="00DE35A0" w:rsidP="00682EA0">
            <w:pPr>
              <w:pStyle w:val="TableBody"/>
            </w:pPr>
            <w:r w:rsidRPr="00D840CD">
              <w:t>3</w:t>
            </w:r>
          </w:p>
        </w:tc>
        <w:tc>
          <w:tcPr>
            <w:tcW w:w="2352" w:type="pct"/>
            <w:shd w:val="clear" w:color="auto" w:fill="auto"/>
          </w:tcPr>
          <w:p w14:paraId="563D5FAA" w14:textId="22B15AD1" w:rsidR="00DE35A0" w:rsidRPr="00D840CD" w:rsidRDefault="00731715" w:rsidP="00504EC8">
            <w:pPr>
              <w:pStyle w:val="TableBody"/>
            </w:pPr>
            <w:r w:rsidRPr="00960624">
              <w:t>Risk management file</w:t>
            </w:r>
          </w:p>
        </w:tc>
        <w:tc>
          <w:tcPr>
            <w:tcW w:w="2284" w:type="pct"/>
            <w:shd w:val="clear" w:color="auto" w:fill="auto"/>
          </w:tcPr>
          <w:p w14:paraId="10A00724" w14:textId="74630F3B" w:rsidR="00DE35A0" w:rsidRPr="00D840CD" w:rsidRDefault="000361C5" w:rsidP="00DE35A0">
            <w:pPr>
              <w:pStyle w:val="TableBody"/>
            </w:pPr>
            <w:r w:rsidRPr="000A0BE1">
              <w:t xml:space="preserve">Provides and documents all </w:t>
            </w:r>
            <w:r>
              <w:t xml:space="preserve">risk management activities </w:t>
            </w:r>
            <w:r w:rsidRPr="000A0BE1">
              <w:t xml:space="preserve">as risk analysis, evaluation and control </w:t>
            </w:r>
            <w:r w:rsidRPr="00960624">
              <w:t>for specific produ</w:t>
            </w:r>
            <w:r w:rsidR="00CF1FA7">
              <w:t>ct.</w:t>
            </w:r>
          </w:p>
        </w:tc>
      </w:tr>
      <w:tr w:rsidR="00DE35A0" w:rsidRPr="00D840CD" w14:paraId="0B30A79A" w14:textId="77777777" w:rsidTr="00682EA0">
        <w:tc>
          <w:tcPr>
            <w:tcW w:w="364" w:type="pct"/>
            <w:shd w:val="clear" w:color="auto" w:fill="auto"/>
          </w:tcPr>
          <w:p w14:paraId="0FA48744" w14:textId="77777777" w:rsidR="00DE35A0" w:rsidRPr="00D840CD" w:rsidRDefault="00DE35A0" w:rsidP="00682EA0">
            <w:pPr>
              <w:pStyle w:val="TableBody"/>
            </w:pPr>
            <w:r w:rsidRPr="00D840CD">
              <w:t>4</w:t>
            </w:r>
          </w:p>
        </w:tc>
        <w:tc>
          <w:tcPr>
            <w:tcW w:w="2352" w:type="pct"/>
            <w:shd w:val="clear" w:color="auto" w:fill="auto"/>
          </w:tcPr>
          <w:p w14:paraId="35E5ECB5" w14:textId="72906B87" w:rsidR="00DE35A0" w:rsidRPr="00D840CD" w:rsidRDefault="00DE35A0" w:rsidP="00682EA0">
            <w:pPr>
              <w:pStyle w:val="TableBody"/>
            </w:pPr>
            <w:r w:rsidRPr="00D840CD">
              <w:t>Software</w:t>
            </w:r>
            <w:r w:rsidR="00682EA0">
              <w:t xml:space="preserve"> requirements </w:t>
            </w:r>
            <w:r w:rsidRPr="00D840CD">
              <w:t>(SRS)</w:t>
            </w:r>
          </w:p>
        </w:tc>
        <w:tc>
          <w:tcPr>
            <w:tcW w:w="2284" w:type="pct"/>
            <w:shd w:val="clear" w:color="auto" w:fill="auto"/>
          </w:tcPr>
          <w:p w14:paraId="50B6ADA6" w14:textId="4899BFFD" w:rsidR="00DE35A0" w:rsidRPr="00D840CD" w:rsidRDefault="00682EA0" w:rsidP="00682EA0">
            <w:pPr>
              <w:pStyle w:val="TableBody"/>
            </w:pPr>
            <w:r w:rsidRPr="00682EA0">
              <w:t>Contains the reacted software requirements</w:t>
            </w:r>
            <w:r>
              <w:t>.</w:t>
            </w:r>
          </w:p>
        </w:tc>
      </w:tr>
      <w:tr w:rsidR="00DE35A0" w:rsidRPr="00D840CD" w14:paraId="094BE429" w14:textId="77777777" w:rsidTr="00682EA0">
        <w:tc>
          <w:tcPr>
            <w:tcW w:w="364" w:type="pct"/>
            <w:shd w:val="clear" w:color="auto" w:fill="auto"/>
          </w:tcPr>
          <w:p w14:paraId="2862ABD4" w14:textId="77777777" w:rsidR="00DE35A0" w:rsidRPr="00D840CD" w:rsidRDefault="00DE35A0" w:rsidP="00682EA0">
            <w:pPr>
              <w:pStyle w:val="TableBody"/>
            </w:pPr>
            <w:r w:rsidRPr="00D840CD">
              <w:t>7</w:t>
            </w:r>
          </w:p>
        </w:tc>
        <w:tc>
          <w:tcPr>
            <w:tcW w:w="2352" w:type="pct"/>
            <w:shd w:val="clear" w:color="auto" w:fill="auto"/>
          </w:tcPr>
          <w:p w14:paraId="6C66AB1F" w14:textId="281C38B6" w:rsidR="00DE35A0" w:rsidRPr="00D840CD" w:rsidRDefault="000361C5" w:rsidP="00682EA0">
            <w:pPr>
              <w:pStyle w:val="TableBody"/>
            </w:pPr>
            <w:r>
              <w:t>Software d</w:t>
            </w:r>
            <w:r w:rsidR="00682EA0">
              <w:t>evelopment plan</w:t>
            </w:r>
          </w:p>
        </w:tc>
        <w:tc>
          <w:tcPr>
            <w:tcW w:w="2284" w:type="pct"/>
            <w:shd w:val="clear" w:color="auto" w:fill="auto"/>
          </w:tcPr>
          <w:p w14:paraId="39BFAC90" w14:textId="06541F24" w:rsidR="00DE35A0" w:rsidRPr="00D840CD" w:rsidRDefault="006976F1" w:rsidP="00682EA0">
            <w:pPr>
              <w:pStyle w:val="TableBody"/>
            </w:pPr>
            <w:r>
              <w:t>Provides project specific requirements</w:t>
            </w:r>
          </w:p>
        </w:tc>
      </w:tr>
      <w:tr w:rsidR="00DE35A0" w:rsidRPr="00D840CD" w14:paraId="30A0DC05" w14:textId="77777777" w:rsidTr="00682EA0">
        <w:tc>
          <w:tcPr>
            <w:tcW w:w="364" w:type="pct"/>
            <w:shd w:val="clear" w:color="auto" w:fill="auto"/>
          </w:tcPr>
          <w:p w14:paraId="3F7CB630" w14:textId="77777777" w:rsidR="00DE35A0" w:rsidRPr="00D840CD" w:rsidRDefault="00DE35A0" w:rsidP="00682EA0">
            <w:pPr>
              <w:pStyle w:val="TableBody"/>
            </w:pPr>
            <w:r w:rsidRPr="00D840CD">
              <w:t>8</w:t>
            </w:r>
          </w:p>
        </w:tc>
        <w:tc>
          <w:tcPr>
            <w:tcW w:w="2352" w:type="pct"/>
            <w:shd w:val="clear" w:color="auto" w:fill="auto"/>
          </w:tcPr>
          <w:p w14:paraId="2E66193E" w14:textId="00E52901" w:rsidR="00DE35A0" w:rsidRPr="00D840CD" w:rsidRDefault="00DE35A0" w:rsidP="00682EA0">
            <w:pPr>
              <w:pStyle w:val="TableBody"/>
            </w:pPr>
            <w:r w:rsidRPr="00D840CD">
              <w:t xml:space="preserve">IEC 62304 </w:t>
            </w:r>
            <w:r w:rsidR="00682EA0" w:rsidRPr="00682EA0">
              <w:t>in particular</w:t>
            </w:r>
            <w:r w:rsidRPr="00D840CD">
              <w:t xml:space="preserve"> 5.3 und 5.4 (SW </w:t>
            </w:r>
            <w:r w:rsidR="00682EA0" w:rsidRPr="00D840CD">
              <w:t>Architecture</w:t>
            </w:r>
            <w:r w:rsidRPr="00D840CD">
              <w:t xml:space="preserve"> </w:t>
            </w:r>
            <w:r w:rsidR="00682EA0">
              <w:t>and</w:t>
            </w:r>
            <w:r w:rsidRPr="00D840CD">
              <w:t xml:space="preserve"> </w:t>
            </w:r>
            <w:r w:rsidRPr="00D840CD">
              <w:lastRenderedPageBreak/>
              <w:t xml:space="preserve">Detailed Design) </w:t>
            </w:r>
          </w:p>
        </w:tc>
        <w:tc>
          <w:tcPr>
            <w:tcW w:w="2284" w:type="pct"/>
            <w:shd w:val="clear" w:color="auto" w:fill="auto"/>
          </w:tcPr>
          <w:p w14:paraId="1DE33625" w14:textId="6029B7B2" w:rsidR="00DE35A0" w:rsidRPr="00D840CD" w:rsidRDefault="005A2DDE" w:rsidP="00682EA0">
            <w:pPr>
              <w:pStyle w:val="TableBody"/>
            </w:pPr>
            <w:r w:rsidRPr="005A2DDE">
              <w:lastRenderedPageBreak/>
              <w:t xml:space="preserve">Contains the normative requirements of a software </w:t>
            </w:r>
            <w:r w:rsidRPr="005A2DDE">
              <w:lastRenderedPageBreak/>
              <w:t>design specification.</w:t>
            </w:r>
          </w:p>
        </w:tc>
      </w:tr>
      <w:tr w:rsidR="00DE35A0" w:rsidRPr="00D840CD" w14:paraId="57E11F20" w14:textId="77777777" w:rsidTr="00682EA0">
        <w:tc>
          <w:tcPr>
            <w:tcW w:w="364" w:type="pct"/>
            <w:shd w:val="clear" w:color="auto" w:fill="auto"/>
          </w:tcPr>
          <w:p w14:paraId="26257699" w14:textId="77777777" w:rsidR="00DE35A0" w:rsidRPr="00D840CD" w:rsidRDefault="00DE35A0" w:rsidP="00682EA0">
            <w:pPr>
              <w:pStyle w:val="TableBody"/>
            </w:pPr>
            <w:r w:rsidRPr="00D840CD">
              <w:lastRenderedPageBreak/>
              <w:t>9</w:t>
            </w:r>
          </w:p>
        </w:tc>
        <w:tc>
          <w:tcPr>
            <w:tcW w:w="2352" w:type="pct"/>
            <w:shd w:val="clear" w:color="auto" w:fill="auto"/>
          </w:tcPr>
          <w:p w14:paraId="064389B4" w14:textId="77777777" w:rsidR="00DE35A0" w:rsidRPr="00D840CD" w:rsidRDefault="00DE35A0" w:rsidP="00682EA0">
            <w:pPr>
              <w:pStyle w:val="TableBody"/>
            </w:pPr>
            <w:r w:rsidRPr="00D840CD">
              <w:t>Coding Guidelines</w:t>
            </w:r>
          </w:p>
        </w:tc>
        <w:tc>
          <w:tcPr>
            <w:tcW w:w="2284" w:type="pct"/>
            <w:shd w:val="clear" w:color="auto" w:fill="auto"/>
          </w:tcPr>
          <w:p w14:paraId="680661C1" w14:textId="13C10836" w:rsidR="00DE35A0" w:rsidRPr="00D840CD" w:rsidRDefault="006976F1" w:rsidP="006976F1">
            <w:pPr>
              <w:pStyle w:val="TableBody"/>
            </w:pPr>
            <w:r>
              <w:t>Can be adapted and referenced</w:t>
            </w:r>
          </w:p>
        </w:tc>
      </w:tr>
      <w:tr w:rsidR="00DE35A0" w:rsidRPr="00D840CD" w14:paraId="5BF71683" w14:textId="77777777" w:rsidTr="00682EA0">
        <w:tc>
          <w:tcPr>
            <w:tcW w:w="364" w:type="pct"/>
            <w:shd w:val="clear" w:color="auto" w:fill="auto"/>
          </w:tcPr>
          <w:p w14:paraId="7273EBAF" w14:textId="77777777" w:rsidR="00DE35A0" w:rsidRPr="00D840CD" w:rsidRDefault="00DE35A0" w:rsidP="00682EA0">
            <w:pPr>
              <w:pStyle w:val="TableBody"/>
            </w:pPr>
            <w:r w:rsidRPr="00D840CD">
              <w:t>10</w:t>
            </w:r>
          </w:p>
        </w:tc>
        <w:tc>
          <w:tcPr>
            <w:tcW w:w="2352" w:type="pct"/>
            <w:shd w:val="clear" w:color="auto" w:fill="auto"/>
          </w:tcPr>
          <w:p w14:paraId="64258957" w14:textId="07EE6EC7" w:rsidR="00DE35A0" w:rsidRPr="00D840CD" w:rsidRDefault="00682EA0" w:rsidP="00682EA0">
            <w:pPr>
              <w:pStyle w:val="TableBody"/>
            </w:pPr>
            <w:r>
              <w:t>ISO 9126 e.g</w:t>
            </w:r>
            <w:r w:rsidR="00DE35A0" w:rsidRPr="00D840CD">
              <w:t>. ISO 25010 (</w:t>
            </w:r>
            <w:r w:rsidRPr="00D840CD">
              <w:t>List</w:t>
            </w:r>
            <w:r w:rsidR="00DE35A0" w:rsidRPr="00D840CD">
              <w:t xml:space="preserve"> der SW-</w:t>
            </w:r>
            <w:r>
              <w:t xml:space="preserve"> </w:t>
            </w:r>
            <w:r w:rsidRPr="00682EA0">
              <w:t>quality criteria</w:t>
            </w:r>
            <w:r w:rsidR="00DE35A0" w:rsidRPr="00D840CD">
              <w:t>)</w:t>
            </w:r>
          </w:p>
        </w:tc>
        <w:tc>
          <w:tcPr>
            <w:tcW w:w="2284" w:type="pct"/>
            <w:shd w:val="clear" w:color="auto" w:fill="auto"/>
          </w:tcPr>
          <w:p w14:paraId="0F12B6AF" w14:textId="22FA7D4B" w:rsidR="00DE35A0" w:rsidRPr="00D840CD" w:rsidRDefault="005A2DDE" w:rsidP="00682EA0">
            <w:pPr>
              <w:pStyle w:val="TableBody"/>
            </w:pPr>
            <w:r w:rsidRPr="005A2DDE">
              <w:t>Includes basic software quality criteria and is therefore very helpful. In particular, for maintainability.</w:t>
            </w:r>
          </w:p>
        </w:tc>
      </w:tr>
      <w:tr w:rsidR="00DE35A0" w:rsidRPr="00D840CD" w14:paraId="30B746C5" w14:textId="77777777" w:rsidTr="00682EA0">
        <w:tc>
          <w:tcPr>
            <w:tcW w:w="364" w:type="pct"/>
            <w:shd w:val="clear" w:color="auto" w:fill="auto"/>
          </w:tcPr>
          <w:p w14:paraId="31278F9C" w14:textId="77777777" w:rsidR="00DE35A0" w:rsidRPr="00D840CD" w:rsidRDefault="00DE35A0" w:rsidP="00682EA0">
            <w:pPr>
              <w:pStyle w:val="TableBody"/>
            </w:pPr>
            <w:r w:rsidRPr="00D840CD">
              <w:t>11</w:t>
            </w:r>
          </w:p>
        </w:tc>
        <w:tc>
          <w:tcPr>
            <w:tcW w:w="2352" w:type="pct"/>
            <w:shd w:val="clear" w:color="auto" w:fill="auto"/>
          </w:tcPr>
          <w:p w14:paraId="55BD1C5A" w14:textId="0B427E9A" w:rsidR="00DE35A0" w:rsidRPr="00D840CD" w:rsidRDefault="00DE35A0" w:rsidP="00682EA0">
            <w:pPr>
              <w:pStyle w:val="TableBody"/>
            </w:pPr>
            <w:r w:rsidRPr="00D840CD">
              <w:t xml:space="preserve">ARC42 </w:t>
            </w:r>
            <w:r w:rsidR="00682EA0" w:rsidRPr="00682EA0">
              <w:t xml:space="preserve">structural requirements </w:t>
            </w:r>
            <w:r w:rsidRPr="00D840CD">
              <w:t>(</w:t>
            </w:r>
            <w:hyperlink r:id="rId7" w:history="1">
              <w:r w:rsidRPr="00D840CD">
                <w:rPr>
                  <w:rStyle w:val="Hyperlink"/>
                </w:rPr>
                <w:t>www.arc42.de</w:t>
              </w:r>
            </w:hyperlink>
            <w:r w:rsidRPr="00D840CD">
              <w:t xml:space="preserve"> )</w:t>
            </w:r>
          </w:p>
        </w:tc>
        <w:tc>
          <w:tcPr>
            <w:tcW w:w="2284" w:type="pct"/>
            <w:shd w:val="clear" w:color="auto" w:fill="auto"/>
          </w:tcPr>
          <w:p w14:paraId="52F589E0" w14:textId="6505A7DF" w:rsidR="00DE35A0" w:rsidRPr="00D840CD" w:rsidRDefault="006976F1" w:rsidP="006976F1">
            <w:pPr>
              <w:pStyle w:val="TableBody"/>
            </w:pPr>
            <w:r>
              <w:t xml:space="preserve">Origin of </w:t>
            </w:r>
            <w:r w:rsidR="005A2DDE" w:rsidRPr="005A2DDE">
              <w:t>the structure of this document. Is available in German and English.</w:t>
            </w:r>
          </w:p>
        </w:tc>
      </w:tr>
    </w:tbl>
    <w:p w14:paraId="5E6CC315" w14:textId="549AB5EB" w:rsidR="00DE35A0" w:rsidRPr="00D840CD" w:rsidRDefault="00DE35A0" w:rsidP="00DE35A0">
      <w:pPr>
        <w:pStyle w:val="Caption"/>
      </w:pPr>
      <w:r w:rsidRPr="00D840CD">
        <w:t xml:space="preserve">Table </w:t>
      </w:r>
      <w:r w:rsidR="00682EA0" w:rsidRPr="00D840CD">
        <w:fldChar w:fldCharType="begin"/>
      </w:r>
      <w:r w:rsidR="00682EA0" w:rsidRPr="00D840CD">
        <w:instrText xml:space="preserve"> SEQ Table \* ARABIC </w:instrText>
      </w:r>
      <w:r w:rsidR="00682EA0" w:rsidRPr="00D840CD">
        <w:fldChar w:fldCharType="separate"/>
      </w:r>
      <w:r w:rsidR="00DC7FB4">
        <w:rPr>
          <w:noProof/>
        </w:rPr>
        <w:t>2</w:t>
      </w:r>
      <w:r w:rsidR="00682EA0" w:rsidRPr="00D840CD">
        <w:rPr>
          <w:noProof/>
        </w:rPr>
        <w:fldChar w:fldCharType="end"/>
      </w:r>
      <w:r w:rsidRPr="00D840CD">
        <w:t xml:space="preserve">: </w:t>
      </w:r>
      <w:r w:rsidR="005A2DDE" w:rsidRPr="00D840CD">
        <w:t>Relevant</w:t>
      </w:r>
      <w:r w:rsidRPr="00D840CD">
        <w:t xml:space="preserve"> </w:t>
      </w:r>
      <w:r w:rsidR="005A2DDE" w:rsidRPr="00D840CD">
        <w:t>Documents</w:t>
      </w:r>
    </w:p>
    <w:p w14:paraId="0D84E74B" w14:textId="2505FC11" w:rsidR="00DE35A0" w:rsidRPr="00D840CD" w:rsidRDefault="005A2DDE" w:rsidP="00DE35A0">
      <w:r w:rsidRPr="00D80F42">
        <w:t xml:space="preserve">The actual file name, version and date of the corresponding referenced document </w:t>
      </w:r>
      <w:r w:rsidR="006976F1">
        <w:t xml:space="preserve">can be found </w:t>
      </w:r>
      <w:r w:rsidRPr="00D80F42">
        <w:t>in [2].</w:t>
      </w:r>
    </w:p>
    <w:p w14:paraId="3EA9DE32" w14:textId="7E27528F" w:rsidR="00E52E4C" w:rsidRPr="00D840CD" w:rsidRDefault="00872B23" w:rsidP="00E52E4C">
      <w:pPr>
        <w:pStyle w:val="Heading1"/>
      </w:pPr>
      <w:bookmarkStart w:id="10" w:name="_Toc244868139"/>
      <w:bookmarkStart w:id="11" w:name="_Toc292694732"/>
      <w:bookmarkStart w:id="12" w:name="_Toc393793021"/>
      <w:r>
        <w:t>Introduction and Objectives</w:t>
      </w:r>
      <w:bookmarkEnd w:id="10"/>
      <w:bookmarkEnd w:id="11"/>
    </w:p>
    <w:p w14:paraId="34B42CFD" w14:textId="77777777" w:rsidR="00CF1FA7" w:rsidRPr="00DC6524" w:rsidRDefault="00CF1FA7" w:rsidP="00CF1FA7">
      <w:pPr>
        <w:pStyle w:val="Default"/>
        <w:rPr>
          <w:sz w:val="22"/>
          <w:szCs w:val="22"/>
        </w:rPr>
      </w:pPr>
      <w:r w:rsidRPr="00DC6524">
        <w:rPr>
          <w:sz w:val="22"/>
          <w:szCs w:val="22"/>
        </w:rPr>
        <w:t xml:space="preserve">A physician is making clinical decisions based on </w:t>
      </w:r>
      <w:r w:rsidRPr="00DC6524">
        <w:rPr>
          <w:b/>
          <w:bCs/>
          <w:sz w:val="22"/>
          <w:szCs w:val="22"/>
        </w:rPr>
        <w:t xml:space="preserve">clinical decision rules </w:t>
      </w:r>
      <w:r w:rsidRPr="00DC6524">
        <w:rPr>
          <w:sz w:val="22"/>
          <w:szCs w:val="22"/>
        </w:rPr>
        <w:t xml:space="preserve">which are part of his personal medical knowledge. </w:t>
      </w:r>
    </w:p>
    <w:p w14:paraId="7F2EAB11" w14:textId="77777777" w:rsidR="00CF1FA7" w:rsidRPr="00DC6524" w:rsidRDefault="00CF1FA7" w:rsidP="00CF1FA7">
      <w:pPr>
        <w:pStyle w:val="Default"/>
        <w:rPr>
          <w:sz w:val="22"/>
          <w:szCs w:val="22"/>
        </w:rPr>
      </w:pPr>
      <w:r w:rsidRPr="00DC6524">
        <w:rPr>
          <w:sz w:val="22"/>
          <w:szCs w:val="22"/>
        </w:rPr>
        <w:t xml:space="preserve">A </w:t>
      </w:r>
      <w:r w:rsidRPr="00DC6524">
        <w:rPr>
          <w:b/>
          <w:bCs/>
          <w:sz w:val="22"/>
          <w:szCs w:val="22"/>
        </w:rPr>
        <w:t xml:space="preserve">clinical decision </w:t>
      </w:r>
      <w:r w:rsidRPr="00DC6524">
        <w:rPr>
          <w:sz w:val="22"/>
          <w:szCs w:val="22"/>
        </w:rPr>
        <w:t xml:space="preserve">is meant to be ruling the management of health and healthcare of an individual person (patient) [2]. </w:t>
      </w:r>
    </w:p>
    <w:p w14:paraId="3C659E1E" w14:textId="1FB16825" w:rsidR="00CF1FA7" w:rsidRPr="00DC6524" w:rsidRDefault="00CF1FA7" w:rsidP="00CF1FA7">
      <w:pPr>
        <w:pStyle w:val="Default"/>
        <w:rPr>
          <w:sz w:val="22"/>
          <w:szCs w:val="22"/>
        </w:rPr>
      </w:pPr>
      <w:r w:rsidRPr="00DC6524">
        <w:rPr>
          <w:sz w:val="22"/>
          <w:szCs w:val="22"/>
        </w:rPr>
        <w:t xml:space="preserve">A </w:t>
      </w:r>
      <w:r w:rsidRPr="00DC6524">
        <w:rPr>
          <w:b/>
          <w:bCs/>
          <w:sz w:val="22"/>
          <w:szCs w:val="22"/>
        </w:rPr>
        <w:t xml:space="preserve">clinical decision rule </w:t>
      </w:r>
      <w:r w:rsidRPr="00DC6524">
        <w:rPr>
          <w:sz w:val="22"/>
          <w:szCs w:val="22"/>
        </w:rPr>
        <w:t xml:space="preserve">maps from the characteristics of the situation to the </w:t>
      </w:r>
      <w:r w:rsidR="00B15CC2" w:rsidRPr="00DC6524">
        <w:rPr>
          <w:sz w:val="22"/>
          <w:szCs w:val="22"/>
        </w:rPr>
        <w:t>behavior</w:t>
      </w:r>
      <w:r w:rsidRPr="00DC6524">
        <w:rPr>
          <w:sz w:val="22"/>
          <w:szCs w:val="22"/>
        </w:rPr>
        <w:t xml:space="preserve"> that should be performed or the conclusions that should be reached in that situation. Clinical decision rules are also called </w:t>
      </w:r>
      <w:r w:rsidRPr="00DC6524">
        <w:rPr>
          <w:b/>
          <w:bCs/>
          <w:sz w:val="22"/>
          <w:szCs w:val="22"/>
        </w:rPr>
        <w:t xml:space="preserve">production rules </w:t>
      </w:r>
      <w:r w:rsidRPr="00DC6524">
        <w:rPr>
          <w:sz w:val="22"/>
          <w:szCs w:val="22"/>
        </w:rPr>
        <w:t xml:space="preserve">or </w:t>
      </w:r>
      <w:r w:rsidRPr="00DC6524">
        <w:rPr>
          <w:b/>
          <w:bCs/>
          <w:sz w:val="22"/>
          <w:szCs w:val="22"/>
        </w:rPr>
        <w:t>condition-action-rules</w:t>
      </w:r>
      <w:r w:rsidRPr="00DC6524">
        <w:rPr>
          <w:sz w:val="22"/>
          <w:szCs w:val="22"/>
        </w:rPr>
        <w:t xml:space="preserve">. </w:t>
      </w:r>
    </w:p>
    <w:p w14:paraId="216FB0F4" w14:textId="77777777" w:rsidR="00CF1FA7" w:rsidRPr="00DC6524" w:rsidRDefault="00CF1FA7" w:rsidP="00CF1FA7">
      <w:pPr>
        <w:pStyle w:val="Default"/>
        <w:rPr>
          <w:sz w:val="22"/>
          <w:szCs w:val="22"/>
        </w:rPr>
      </w:pPr>
      <w:r w:rsidRPr="00DC6524">
        <w:rPr>
          <w:sz w:val="22"/>
          <w:szCs w:val="22"/>
        </w:rPr>
        <w:t xml:space="preserve">A </w:t>
      </w:r>
      <w:r w:rsidRPr="00DC6524">
        <w:rPr>
          <w:b/>
          <w:bCs/>
          <w:sz w:val="22"/>
          <w:szCs w:val="22"/>
        </w:rPr>
        <w:t xml:space="preserve">clinical decision support system (CDSS) </w:t>
      </w:r>
      <w:r w:rsidRPr="00DC6524">
        <w:rPr>
          <w:sz w:val="22"/>
          <w:szCs w:val="22"/>
        </w:rPr>
        <w:t xml:space="preserve">is understood here as a software system designed to apply automated reasoning on </w:t>
      </w:r>
      <w:r w:rsidRPr="00DC6524">
        <w:rPr>
          <w:b/>
          <w:bCs/>
          <w:sz w:val="22"/>
          <w:szCs w:val="22"/>
        </w:rPr>
        <w:t xml:space="preserve">digitized patient data </w:t>
      </w:r>
      <w:r w:rsidRPr="00DC6524">
        <w:rPr>
          <w:sz w:val="22"/>
          <w:szCs w:val="22"/>
        </w:rPr>
        <w:t xml:space="preserve">following </w:t>
      </w:r>
      <w:r w:rsidRPr="00DC6524">
        <w:rPr>
          <w:b/>
          <w:bCs/>
          <w:sz w:val="22"/>
          <w:szCs w:val="22"/>
        </w:rPr>
        <w:t xml:space="preserve">provided clinical rules </w:t>
      </w:r>
      <w:r w:rsidRPr="00DC6524">
        <w:rPr>
          <w:sz w:val="22"/>
          <w:szCs w:val="22"/>
        </w:rPr>
        <w:t xml:space="preserve">and to demonstrate </w:t>
      </w:r>
      <w:r w:rsidRPr="00DC6524">
        <w:rPr>
          <w:b/>
          <w:bCs/>
          <w:sz w:val="22"/>
          <w:szCs w:val="22"/>
        </w:rPr>
        <w:t xml:space="preserve">recommendations to users </w:t>
      </w:r>
      <w:r w:rsidRPr="00DC6524">
        <w:rPr>
          <w:sz w:val="22"/>
          <w:szCs w:val="22"/>
        </w:rPr>
        <w:t xml:space="preserve">(physicians) for the diagnosis, prevention, monitoring, treatment or alleviation of a disease. </w:t>
      </w:r>
    </w:p>
    <w:p w14:paraId="54E44221" w14:textId="77777777" w:rsidR="00CF1FA7" w:rsidRPr="00DC6524" w:rsidRDefault="00CF1FA7" w:rsidP="00CF1FA7">
      <w:pPr>
        <w:pStyle w:val="Default"/>
        <w:rPr>
          <w:sz w:val="22"/>
          <w:szCs w:val="22"/>
        </w:rPr>
      </w:pPr>
      <w:r w:rsidRPr="00DC6524">
        <w:rPr>
          <w:b/>
          <w:bCs/>
          <w:sz w:val="22"/>
          <w:szCs w:val="22"/>
        </w:rPr>
        <w:t xml:space="preserve">Support </w:t>
      </w:r>
      <w:r w:rsidRPr="00DC6524">
        <w:rPr>
          <w:sz w:val="22"/>
          <w:szCs w:val="22"/>
        </w:rPr>
        <w:t xml:space="preserve">is meant to be the </w:t>
      </w:r>
      <w:r w:rsidRPr="00DC6524">
        <w:rPr>
          <w:b/>
          <w:bCs/>
          <w:sz w:val="22"/>
          <w:szCs w:val="22"/>
        </w:rPr>
        <w:t>aiding of</w:t>
      </w:r>
      <w:r w:rsidRPr="00DC6524">
        <w:rPr>
          <w:sz w:val="22"/>
          <w:szCs w:val="22"/>
        </w:rPr>
        <w:t xml:space="preserve">, rather than the making of decisions [2], which means demonstrating recommendations to healthcare professionals. </w:t>
      </w:r>
    </w:p>
    <w:p w14:paraId="53C9BC63" w14:textId="77777777" w:rsidR="00CF1FA7" w:rsidRPr="00DC6524" w:rsidRDefault="00CF1FA7" w:rsidP="00CF1FA7">
      <w:pPr>
        <w:rPr>
          <w:szCs w:val="22"/>
        </w:rPr>
      </w:pPr>
      <w:r w:rsidRPr="00DC6524">
        <w:rPr>
          <w:szCs w:val="22"/>
        </w:rPr>
        <w:t xml:space="preserve">A </w:t>
      </w:r>
      <w:r w:rsidRPr="00DC6524">
        <w:rPr>
          <w:b/>
          <w:bCs/>
          <w:szCs w:val="22"/>
        </w:rPr>
        <w:t xml:space="preserve">clinical decision support system (CDSS) </w:t>
      </w:r>
      <w:r w:rsidRPr="00DC6524">
        <w:rPr>
          <w:szCs w:val="22"/>
        </w:rPr>
        <w:t xml:space="preserve">is supposed to aid these decision-making processes by presenting recommendations based on </w:t>
      </w:r>
      <w:r w:rsidRPr="00DC6524">
        <w:rPr>
          <w:b/>
          <w:bCs/>
          <w:szCs w:val="22"/>
        </w:rPr>
        <w:t xml:space="preserve">clinical decision rules </w:t>
      </w:r>
      <w:r w:rsidRPr="00DC6524">
        <w:rPr>
          <w:szCs w:val="22"/>
        </w:rPr>
        <w:t>that were earlier determined and stored within a CDSS knowledge base.</w:t>
      </w:r>
    </w:p>
    <w:p w14:paraId="4F73D708" w14:textId="77777777" w:rsidR="006976F1" w:rsidRPr="00D840CD" w:rsidRDefault="006976F1" w:rsidP="004E32F6"/>
    <w:p w14:paraId="69D7D14E" w14:textId="1B1B5233" w:rsidR="00E52E4C" w:rsidRPr="00D840CD" w:rsidRDefault="006976F1" w:rsidP="00E52E4C">
      <w:pPr>
        <w:pStyle w:val="Heading1"/>
      </w:pPr>
      <w:bookmarkStart w:id="13" w:name="_Toc292694733"/>
      <w:r>
        <w:t>Constraints</w:t>
      </w:r>
      <w:bookmarkEnd w:id="13"/>
    </w:p>
    <w:p w14:paraId="17857DC5" w14:textId="204CA44A" w:rsidR="00E52E4C" w:rsidRPr="00D840CD" w:rsidRDefault="00C04FC3" w:rsidP="00E52E4C">
      <w:pPr>
        <w:pStyle w:val="Heading2"/>
      </w:pPr>
      <w:bookmarkStart w:id="14" w:name="_Toc244868140"/>
      <w:bookmarkStart w:id="15" w:name="_Toc292694734"/>
      <w:r>
        <w:t>Technical constraints and requirements</w:t>
      </w:r>
      <w:bookmarkEnd w:id="14"/>
      <w:bookmarkEnd w:id="15"/>
    </w:p>
    <w:p w14:paraId="7736BFA3" w14:textId="0875BED0" w:rsidR="00E52E4C" w:rsidRPr="00D840CD" w:rsidRDefault="00C04FC3" w:rsidP="00E52E4C">
      <w:pPr>
        <w:pStyle w:val="Heading3"/>
      </w:pPr>
      <w:bookmarkStart w:id="16" w:name="_Toc244868142"/>
      <w:bookmarkStart w:id="17" w:name="_Toc292694735"/>
      <w:r>
        <w:t>Runtime environment</w:t>
      </w:r>
      <w:bookmarkEnd w:id="16"/>
      <w:bookmarkEnd w:id="17"/>
    </w:p>
    <w:p w14:paraId="0CD2461B" w14:textId="3279461A" w:rsidR="00CF1FA7" w:rsidRDefault="00CF1FA7" w:rsidP="00CF1FA7">
      <w:bookmarkStart w:id="18" w:name="_Toc292694736"/>
      <w:r w:rsidRPr="007F3FC4">
        <w:t xml:space="preserve">The software must be </w:t>
      </w:r>
      <w:r>
        <w:t>executable on non-mobile devices like a PC or a laptop with Chrome web browser.</w:t>
      </w:r>
      <w:r>
        <w:br/>
      </w:r>
      <w:r>
        <w:br/>
      </w:r>
    </w:p>
    <w:p w14:paraId="09364967" w14:textId="4F4C73C3" w:rsidR="00E52E4C" w:rsidRPr="00D840CD" w:rsidRDefault="00C04FC3" w:rsidP="00E52E4C">
      <w:pPr>
        <w:pStyle w:val="Heading3"/>
      </w:pPr>
      <w:r>
        <w:lastRenderedPageBreak/>
        <w:t>Coding Guidelines</w:t>
      </w:r>
      <w:bookmarkEnd w:id="18"/>
    </w:p>
    <w:p w14:paraId="54DAB942" w14:textId="77777777" w:rsidR="00CF1FA7" w:rsidRDefault="00CF1FA7" w:rsidP="00CF1FA7">
      <w:bookmarkStart w:id="19" w:name="_Toc223764446"/>
      <w:r w:rsidRPr="0001695F">
        <w:t>There are the following coding guidelines for</w:t>
      </w:r>
      <w:r>
        <w:t xml:space="preserve"> CDSS Editor:</w:t>
      </w:r>
    </w:p>
    <w:p w14:paraId="6601FA4E" w14:textId="77777777" w:rsidR="00CF1FA7" w:rsidRDefault="00CF1FA7" w:rsidP="00CF1FA7">
      <w:pPr>
        <w:pStyle w:val="ListParagraph"/>
        <w:numPr>
          <w:ilvl w:val="0"/>
          <w:numId w:val="21"/>
        </w:numPr>
      </w:pPr>
      <w:r>
        <w:t>Programming Languages – PHP, JavaScript, HTML5, jQuery, CSS3</w:t>
      </w:r>
    </w:p>
    <w:p w14:paraId="74EC80AA" w14:textId="77777777" w:rsidR="00CF1FA7" w:rsidRDefault="00CF1FA7" w:rsidP="00CF1FA7">
      <w:pPr>
        <w:pStyle w:val="ListParagraph"/>
        <w:numPr>
          <w:ilvl w:val="0"/>
          <w:numId w:val="21"/>
        </w:numPr>
      </w:pPr>
      <w:r>
        <w:t>IDE – VSCode</w:t>
      </w:r>
    </w:p>
    <w:p w14:paraId="3010DD0A" w14:textId="77777777" w:rsidR="00CF1FA7" w:rsidRPr="00A56D19" w:rsidRDefault="00CF1FA7" w:rsidP="00CF1FA7">
      <w:pPr>
        <w:pStyle w:val="ListParagraph"/>
        <w:numPr>
          <w:ilvl w:val="0"/>
          <w:numId w:val="21"/>
        </w:numPr>
      </w:pPr>
      <w:r w:rsidRPr="00A56EE4">
        <w:rPr>
          <w:color w:val="000000" w:themeColor="text1"/>
        </w:rPr>
        <w:t>Version Control – GIT</w:t>
      </w:r>
    </w:p>
    <w:p w14:paraId="11FC9609" w14:textId="77777777" w:rsidR="00CF1FA7" w:rsidRPr="00A56D19" w:rsidRDefault="00CF1FA7" w:rsidP="00CF1FA7">
      <w:pPr>
        <w:pStyle w:val="ListParagraph"/>
        <w:numPr>
          <w:ilvl w:val="0"/>
          <w:numId w:val="21"/>
        </w:numPr>
      </w:pPr>
      <w:r w:rsidRPr="00A56EE4">
        <w:rPr>
          <w:color w:val="000000" w:themeColor="text1"/>
        </w:rPr>
        <w:t>Static Code Analysis</w:t>
      </w:r>
      <w:r>
        <w:rPr>
          <w:color w:val="000000" w:themeColor="text1"/>
        </w:rPr>
        <w:t xml:space="preserve"> (PHP)</w:t>
      </w:r>
      <w:r w:rsidRPr="00A56EE4">
        <w:rPr>
          <w:color w:val="000000" w:themeColor="text1"/>
        </w:rPr>
        <w:t xml:space="preserve"> – </w:t>
      </w:r>
      <w:r>
        <w:rPr>
          <w:color w:val="000000" w:themeColor="text1"/>
        </w:rPr>
        <w:t>Code Sniffer</w:t>
      </w:r>
      <w:r w:rsidRPr="00514937">
        <w:t xml:space="preserve"> </w:t>
      </w:r>
    </w:p>
    <w:p w14:paraId="2214A319" w14:textId="77777777" w:rsidR="00CF1FA7" w:rsidRPr="00A56D19" w:rsidRDefault="00CF1FA7" w:rsidP="00CF1FA7">
      <w:pPr>
        <w:pStyle w:val="ListParagraph"/>
        <w:numPr>
          <w:ilvl w:val="0"/>
          <w:numId w:val="21"/>
        </w:numPr>
      </w:pPr>
      <w:r w:rsidRPr="00514937">
        <w:rPr>
          <w:color w:val="000000" w:themeColor="text1"/>
        </w:rPr>
        <w:t>Static Code Analysis (</w:t>
      </w:r>
      <w:r>
        <w:rPr>
          <w:color w:val="000000" w:themeColor="text1"/>
        </w:rPr>
        <w:t>JS</w:t>
      </w:r>
      <w:r w:rsidRPr="00514937">
        <w:rPr>
          <w:color w:val="000000" w:themeColor="text1"/>
        </w:rPr>
        <w:t xml:space="preserve">) – </w:t>
      </w:r>
      <w:r>
        <w:rPr>
          <w:color w:val="000000" w:themeColor="text1"/>
        </w:rPr>
        <w:t>JS Lint</w:t>
      </w:r>
    </w:p>
    <w:p w14:paraId="0CC1C908" w14:textId="77777777" w:rsidR="00CF1FA7" w:rsidRPr="001E2AD3" w:rsidRDefault="00CF1FA7" w:rsidP="00CF1FA7">
      <w:pPr>
        <w:pStyle w:val="ListParagraph"/>
        <w:numPr>
          <w:ilvl w:val="0"/>
          <w:numId w:val="21"/>
        </w:numPr>
        <w:rPr>
          <w:color w:val="000000" w:themeColor="text1"/>
        </w:rPr>
      </w:pPr>
      <w:r>
        <w:rPr>
          <w:color w:val="000000" w:themeColor="text1"/>
        </w:rPr>
        <w:t>Refer relevant</w:t>
      </w:r>
      <w:r w:rsidRPr="00A56EE4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documents – </w:t>
      </w:r>
      <w:r w:rsidRPr="001E2AD3">
        <w:rPr>
          <w:color w:val="000000" w:themeColor="text1"/>
        </w:rPr>
        <w:t>CodingGuidelinesPHP.pdf, CodingGuidelinesJS.pdf, CodingGuidelinesHTML.pdf, and CodingGuidelinesCSS.pdf</w:t>
      </w:r>
      <w:r w:rsidRPr="002F05DA">
        <w:rPr>
          <w:b/>
          <w:color w:val="FF0000"/>
        </w:rPr>
        <w:t xml:space="preserve"> </w:t>
      </w:r>
      <w:r w:rsidRPr="001E2AD3">
        <w:rPr>
          <w:color w:val="000000" w:themeColor="text1"/>
        </w:rPr>
        <w:t>for coding guidelines.</w:t>
      </w:r>
    </w:p>
    <w:p w14:paraId="0149EE4F" w14:textId="77777777" w:rsidR="00CF1FA7" w:rsidRPr="00F631DB" w:rsidRDefault="00CF1FA7" w:rsidP="00CF1FA7">
      <w:pPr>
        <w:pStyle w:val="ListParagraph"/>
        <w:numPr>
          <w:ilvl w:val="0"/>
          <w:numId w:val="21"/>
        </w:numPr>
        <w:rPr>
          <w:color w:val="0D0D0D" w:themeColor="text1" w:themeTint="F2"/>
        </w:rPr>
      </w:pPr>
      <w:r w:rsidRPr="00F631DB">
        <w:rPr>
          <w:color w:val="0D0D0D" w:themeColor="text1" w:themeTint="F2"/>
        </w:rPr>
        <w:t>Refer the document for version control – Versioning System.pdf</w:t>
      </w:r>
    </w:p>
    <w:p w14:paraId="0C47FB3C" w14:textId="77777777" w:rsidR="00CF1FA7" w:rsidRDefault="00CF1FA7" w:rsidP="00CF1FA7">
      <w:pPr>
        <w:rPr>
          <w:color w:val="000000" w:themeColor="text1"/>
        </w:rPr>
      </w:pPr>
      <w:r>
        <w:rPr>
          <w:color w:val="000000" w:themeColor="text1"/>
        </w:rPr>
        <w:t>There are the following general coding guidelines:</w:t>
      </w:r>
    </w:p>
    <w:p w14:paraId="407DD88E" w14:textId="77777777" w:rsidR="00CF1FA7" w:rsidRPr="00F23597" w:rsidRDefault="00CF1FA7" w:rsidP="00CF1FA7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A56D19">
        <w:rPr>
          <w:color w:val="0D0D0D" w:themeColor="text1" w:themeTint="F2"/>
        </w:rPr>
        <w:t xml:space="preserve">Manual Testing must be performed using </w:t>
      </w:r>
      <w:r>
        <w:rPr>
          <w:color w:val="0D0D0D" w:themeColor="text1" w:themeTint="F2"/>
        </w:rPr>
        <w:t>following type of browsers</w:t>
      </w:r>
      <w:r w:rsidRPr="00A56D19">
        <w:rPr>
          <w:color w:val="0D0D0D" w:themeColor="text1" w:themeTint="F2"/>
        </w:rPr>
        <w:t xml:space="preserve"> </w:t>
      </w:r>
      <w:r w:rsidRPr="007709F3">
        <w:rPr>
          <w:color w:val="0D0D0D" w:themeColor="text1" w:themeTint="F2"/>
        </w:rPr>
        <w:t>available</w:t>
      </w:r>
      <w:r>
        <w:rPr>
          <w:color w:val="0D0D0D" w:themeColor="text1" w:themeTint="F2"/>
        </w:rPr>
        <w:t xml:space="preserve"> –</w:t>
      </w:r>
    </w:p>
    <w:p w14:paraId="36E9A7ED" w14:textId="77777777" w:rsidR="00CF1FA7" w:rsidRDefault="00CF1FA7" w:rsidP="00CF1FA7">
      <w:pPr>
        <w:pStyle w:val="ListParagraph"/>
        <w:numPr>
          <w:ilvl w:val="1"/>
          <w:numId w:val="22"/>
        </w:numPr>
        <w:rPr>
          <w:color w:val="000000" w:themeColor="text1"/>
        </w:rPr>
      </w:pPr>
      <w:r>
        <w:rPr>
          <w:color w:val="0D0D0D" w:themeColor="text1" w:themeTint="F2"/>
        </w:rPr>
        <w:t>Chrome</w:t>
      </w:r>
      <w:r>
        <w:rPr>
          <w:color w:val="000000" w:themeColor="text1"/>
        </w:rPr>
        <w:t xml:space="preserve"> </w:t>
      </w:r>
    </w:p>
    <w:p w14:paraId="3CDBF348" w14:textId="77777777" w:rsidR="00CF1FA7" w:rsidRPr="007709F3" w:rsidRDefault="00CF1FA7" w:rsidP="00CF1FA7">
      <w:pPr>
        <w:pStyle w:val="ListParagraph"/>
        <w:numPr>
          <w:ilvl w:val="1"/>
          <w:numId w:val="22"/>
        </w:numPr>
        <w:rPr>
          <w:color w:val="000000" w:themeColor="text1"/>
        </w:rPr>
      </w:pPr>
      <w:r>
        <w:rPr>
          <w:color w:val="000000" w:themeColor="text1"/>
        </w:rPr>
        <w:t xml:space="preserve">Mozilla </w:t>
      </w:r>
    </w:p>
    <w:p w14:paraId="5D10F63C" w14:textId="77777777" w:rsidR="00CF1FA7" w:rsidRPr="007709F3" w:rsidRDefault="00CF1FA7" w:rsidP="00CF1FA7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254A66">
        <w:t xml:space="preserve">The developers must be updated to latest </w:t>
      </w:r>
      <w:r>
        <w:t>VSCode and latest browsers</w:t>
      </w:r>
      <w:r w:rsidRPr="00254A66">
        <w:t>.</w:t>
      </w:r>
    </w:p>
    <w:p w14:paraId="15608C60" w14:textId="6EC336E8" w:rsidR="006976F1" w:rsidRDefault="00CF1FA7" w:rsidP="00CF1FA7">
      <w:r w:rsidRPr="00254A66">
        <w:t>The versions must be controlled with help of GIT.</w:t>
      </w:r>
    </w:p>
    <w:p w14:paraId="07D0FB4F" w14:textId="1FDE2B2D" w:rsidR="006976F1" w:rsidRDefault="006976F1" w:rsidP="004E32F6">
      <w:pPr>
        <w:pStyle w:val="Heading3"/>
      </w:pPr>
      <w:bookmarkStart w:id="20" w:name="_Toc292694737"/>
      <w:r>
        <w:t>Tools and more</w:t>
      </w:r>
      <w:bookmarkEnd w:id="20"/>
    </w:p>
    <w:p w14:paraId="21D5BDC6" w14:textId="5E3E416B" w:rsidR="006976F1" w:rsidRDefault="006976F1" w:rsidP="004E32F6">
      <w:pPr>
        <w:pStyle w:val="Anleitung"/>
      </w:pPr>
      <w:r>
        <w:t>Repeat amend the other technical constraints as described in software requirements specification [4].</w:t>
      </w:r>
    </w:p>
    <w:p w14:paraId="2FB97103" w14:textId="77777777" w:rsidR="006976F1" w:rsidRPr="006976F1" w:rsidRDefault="006976F1" w:rsidP="004E32F6"/>
    <w:p w14:paraId="2F688332" w14:textId="706B1B5D" w:rsidR="00E52E4C" w:rsidRPr="00D840CD" w:rsidRDefault="00DA489C" w:rsidP="00E52E4C">
      <w:pPr>
        <w:pStyle w:val="Heading2"/>
      </w:pPr>
      <w:bookmarkStart w:id="21" w:name="_Toc244868144"/>
      <w:bookmarkStart w:id="22" w:name="_Toc292694738"/>
      <w:bookmarkEnd w:id="19"/>
      <w:r>
        <w:t>O</w:t>
      </w:r>
      <w:r w:rsidRPr="00D16F53">
        <w:t>rganizational</w:t>
      </w:r>
      <w:r>
        <w:t xml:space="preserve"> constraints and requirements</w:t>
      </w:r>
      <w:bookmarkEnd w:id="21"/>
      <w:bookmarkEnd w:id="22"/>
    </w:p>
    <w:p w14:paraId="039E249C" w14:textId="77777777" w:rsidR="00CF1FA7" w:rsidRPr="000F34A3" w:rsidRDefault="00CF1FA7" w:rsidP="00CF1FA7">
      <w:bookmarkStart w:id="23" w:name="_Toc223764447"/>
      <w:r>
        <w:t>There are the following organizational constraints and requirements:</w:t>
      </w:r>
    </w:p>
    <w:p w14:paraId="64EF2719" w14:textId="77777777" w:rsidR="00CF1FA7" w:rsidRPr="009E62C4" w:rsidRDefault="00CF1FA7" w:rsidP="00CF1FA7">
      <w:pPr>
        <w:pStyle w:val="ListParagraph"/>
        <w:numPr>
          <w:ilvl w:val="0"/>
          <w:numId w:val="15"/>
        </w:numPr>
      </w:pPr>
      <w:r>
        <w:t xml:space="preserve">Team size of 6 to 8 members with 1 to 3 years of experience. </w:t>
      </w:r>
    </w:p>
    <w:p w14:paraId="45BBCD49" w14:textId="77777777" w:rsidR="00CF1FA7" w:rsidRPr="009E62C4" w:rsidRDefault="00CF1FA7" w:rsidP="00CF1FA7">
      <w:pPr>
        <w:pStyle w:val="ListParagraph"/>
        <w:numPr>
          <w:ilvl w:val="0"/>
          <w:numId w:val="15"/>
        </w:numPr>
      </w:pPr>
      <w:r w:rsidRPr="009E62C4">
        <w:rPr>
          <w:color w:val="000000" w:themeColor="text1"/>
        </w:rPr>
        <w:t>Responsibilities and contact persons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4"/>
        <w:gridCol w:w="2971"/>
        <w:gridCol w:w="3347"/>
      </w:tblGrid>
      <w:tr w:rsidR="00CF1FA7" w:rsidRPr="00D823DA" w14:paraId="6A7C5F7E" w14:textId="77777777" w:rsidTr="004C659D">
        <w:trPr>
          <w:jc w:val="center"/>
        </w:trPr>
        <w:tc>
          <w:tcPr>
            <w:tcW w:w="3094" w:type="dxa"/>
          </w:tcPr>
          <w:p w14:paraId="50BF563D" w14:textId="77777777" w:rsidR="00CF1FA7" w:rsidRPr="00D823DA" w:rsidRDefault="00CF1FA7" w:rsidP="004C659D">
            <w:pPr>
              <w:pStyle w:val="Anleitung"/>
              <w:contextualSpacing/>
              <w:rPr>
                <w:b/>
                <w:color w:val="000000" w:themeColor="text1"/>
                <w:sz w:val="20"/>
              </w:rPr>
            </w:pPr>
            <w:r w:rsidRPr="00D823DA">
              <w:rPr>
                <w:b/>
                <w:color w:val="000000" w:themeColor="text1"/>
                <w:sz w:val="20"/>
              </w:rPr>
              <w:t>Area</w:t>
            </w:r>
          </w:p>
        </w:tc>
        <w:tc>
          <w:tcPr>
            <w:tcW w:w="3094" w:type="dxa"/>
          </w:tcPr>
          <w:p w14:paraId="575C5181" w14:textId="77777777" w:rsidR="00CF1FA7" w:rsidRPr="00D823DA" w:rsidRDefault="00CF1FA7" w:rsidP="004C659D">
            <w:pPr>
              <w:pStyle w:val="Anleitung"/>
              <w:contextualSpacing/>
              <w:rPr>
                <w:b/>
                <w:color w:val="000000" w:themeColor="text1"/>
                <w:sz w:val="20"/>
              </w:rPr>
            </w:pPr>
            <w:r w:rsidRPr="00D823DA">
              <w:rPr>
                <w:b/>
                <w:color w:val="000000" w:themeColor="text1"/>
                <w:sz w:val="20"/>
              </w:rPr>
              <w:t>Responsibilities</w:t>
            </w:r>
          </w:p>
        </w:tc>
        <w:tc>
          <w:tcPr>
            <w:tcW w:w="3094" w:type="dxa"/>
          </w:tcPr>
          <w:p w14:paraId="0BAF988F" w14:textId="77777777" w:rsidR="00CF1FA7" w:rsidRPr="00D823DA" w:rsidRDefault="00CF1FA7" w:rsidP="004C659D">
            <w:pPr>
              <w:pStyle w:val="Anleitung"/>
              <w:contextualSpacing/>
              <w:rPr>
                <w:b/>
                <w:color w:val="000000" w:themeColor="text1"/>
                <w:sz w:val="20"/>
              </w:rPr>
            </w:pPr>
            <w:r w:rsidRPr="00D823DA">
              <w:rPr>
                <w:b/>
                <w:color w:val="000000" w:themeColor="text1"/>
                <w:sz w:val="20"/>
              </w:rPr>
              <w:t>Contact Person</w:t>
            </w:r>
          </w:p>
        </w:tc>
      </w:tr>
      <w:tr w:rsidR="00CF1FA7" w:rsidRPr="00D823DA" w14:paraId="219AD649" w14:textId="77777777" w:rsidTr="004C659D">
        <w:trPr>
          <w:trHeight w:val="70"/>
          <w:jc w:val="center"/>
        </w:trPr>
        <w:tc>
          <w:tcPr>
            <w:tcW w:w="3094" w:type="dxa"/>
          </w:tcPr>
          <w:p w14:paraId="406851CB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>Technical Domain</w:t>
            </w:r>
          </w:p>
        </w:tc>
        <w:tc>
          <w:tcPr>
            <w:tcW w:w="3094" w:type="dxa"/>
          </w:tcPr>
          <w:p w14:paraId="7D16BD99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>Coding and Architecture.</w:t>
            </w:r>
          </w:p>
        </w:tc>
        <w:tc>
          <w:tcPr>
            <w:tcW w:w="3094" w:type="dxa"/>
          </w:tcPr>
          <w:p w14:paraId="6C748327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 xml:space="preserve">Mr. Parag </w:t>
            </w:r>
            <w:proofErr w:type="spellStart"/>
            <w:r w:rsidRPr="00BE6F70">
              <w:rPr>
                <w:i w:val="0"/>
                <w:color w:val="000000" w:themeColor="text1"/>
                <w:sz w:val="22"/>
              </w:rPr>
              <w:t>Walimbe</w:t>
            </w:r>
            <w:proofErr w:type="spellEnd"/>
          </w:p>
          <w:p w14:paraId="4CD850A6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 xml:space="preserve">Email – </w:t>
            </w:r>
            <w:hyperlink r:id="rId8" w:history="1">
              <w:r w:rsidRPr="00BE6F70">
                <w:rPr>
                  <w:rStyle w:val="Hyperlink"/>
                  <w:i w:val="0"/>
                  <w:color w:val="000000" w:themeColor="text1"/>
                  <w:sz w:val="22"/>
                </w:rPr>
                <w:t>parag.walimbe@media4u.com</w:t>
              </w:r>
            </w:hyperlink>
          </w:p>
        </w:tc>
      </w:tr>
      <w:tr w:rsidR="00CF1FA7" w:rsidRPr="00D823DA" w14:paraId="40F89C1A" w14:textId="77777777" w:rsidTr="004C659D">
        <w:trPr>
          <w:jc w:val="center"/>
        </w:trPr>
        <w:tc>
          <w:tcPr>
            <w:tcW w:w="3094" w:type="dxa"/>
          </w:tcPr>
          <w:p w14:paraId="4C1B6A29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>Design Domain</w:t>
            </w:r>
          </w:p>
        </w:tc>
        <w:tc>
          <w:tcPr>
            <w:tcW w:w="3094" w:type="dxa"/>
          </w:tcPr>
          <w:p w14:paraId="52C49736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>App Design, UI design, Look and feel of software.</w:t>
            </w:r>
          </w:p>
        </w:tc>
        <w:tc>
          <w:tcPr>
            <w:tcW w:w="3094" w:type="dxa"/>
          </w:tcPr>
          <w:p w14:paraId="5AE9D72B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 xml:space="preserve">Ms. </w:t>
            </w:r>
            <w:proofErr w:type="spellStart"/>
            <w:r w:rsidRPr="00BE6F70">
              <w:rPr>
                <w:i w:val="0"/>
                <w:color w:val="000000" w:themeColor="text1"/>
                <w:sz w:val="22"/>
              </w:rPr>
              <w:t>Mariona</w:t>
            </w:r>
            <w:proofErr w:type="spellEnd"/>
            <w:r w:rsidRPr="00BE6F70">
              <w:rPr>
                <w:i w:val="0"/>
                <w:color w:val="000000" w:themeColor="text1"/>
                <w:sz w:val="22"/>
              </w:rPr>
              <w:t xml:space="preserve"> D.</w:t>
            </w:r>
          </w:p>
          <w:p w14:paraId="57F083AE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>Email -</w:t>
            </w:r>
            <w:r w:rsidRPr="00BE6F70">
              <w:rPr>
                <w:rStyle w:val="rpct1"/>
                <w:rFonts w:ascii="Segoe UI" w:hAnsi="Segoe UI" w:cs="Segoe UI"/>
                <w:i w:val="0"/>
                <w:color w:val="000000" w:themeColor="text1"/>
                <w:sz w:val="22"/>
                <w:szCs w:val="18"/>
              </w:rPr>
              <w:t>mariona.dieguez@media4u.com</w:t>
            </w:r>
          </w:p>
        </w:tc>
      </w:tr>
      <w:tr w:rsidR="00CF1FA7" w:rsidRPr="00D823DA" w14:paraId="5A77A602" w14:textId="77777777" w:rsidTr="004C659D">
        <w:trPr>
          <w:jc w:val="center"/>
        </w:trPr>
        <w:tc>
          <w:tcPr>
            <w:tcW w:w="3094" w:type="dxa"/>
          </w:tcPr>
          <w:p w14:paraId="1C896EE2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>Editorial Domain</w:t>
            </w:r>
          </w:p>
        </w:tc>
        <w:tc>
          <w:tcPr>
            <w:tcW w:w="3094" w:type="dxa"/>
          </w:tcPr>
          <w:p w14:paraId="5F6F9AFB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>Content and Interactive Tools.</w:t>
            </w:r>
          </w:p>
        </w:tc>
        <w:tc>
          <w:tcPr>
            <w:tcW w:w="3094" w:type="dxa"/>
          </w:tcPr>
          <w:p w14:paraId="579988F1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 xml:space="preserve">Dr. Nathalie </w:t>
            </w:r>
            <w:proofErr w:type="spellStart"/>
            <w:r w:rsidRPr="00BE6F70">
              <w:rPr>
                <w:i w:val="0"/>
                <w:color w:val="000000" w:themeColor="text1"/>
                <w:sz w:val="22"/>
              </w:rPr>
              <w:t>Blanck</w:t>
            </w:r>
            <w:proofErr w:type="spellEnd"/>
            <w:r w:rsidRPr="00BE6F70">
              <w:rPr>
                <w:i w:val="0"/>
                <w:color w:val="000000" w:themeColor="text1"/>
                <w:sz w:val="22"/>
              </w:rPr>
              <w:t>.</w:t>
            </w:r>
          </w:p>
          <w:p w14:paraId="382765C2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 xml:space="preserve">Email – </w:t>
            </w:r>
            <w:hyperlink r:id="rId9" w:history="1">
              <w:r w:rsidRPr="00BE6F70">
                <w:rPr>
                  <w:rStyle w:val="Hyperlink"/>
                  <w:i w:val="0"/>
                  <w:color w:val="000000" w:themeColor="text1"/>
                  <w:sz w:val="22"/>
                </w:rPr>
                <w:t>nathalie.blanck@media4u.com</w:t>
              </w:r>
            </w:hyperlink>
          </w:p>
        </w:tc>
      </w:tr>
      <w:tr w:rsidR="00CF1FA7" w:rsidRPr="00D823DA" w14:paraId="7AE94828" w14:textId="77777777" w:rsidTr="004C659D">
        <w:trPr>
          <w:jc w:val="center"/>
        </w:trPr>
        <w:tc>
          <w:tcPr>
            <w:tcW w:w="3094" w:type="dxa"/>
          </w:tcPr>
          <w:p w14:paraId="3B286F19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lastRenderedPageBreak/>
              <w:t>Management</w:t>
            </w:r>
          </w:p>
        </w:tc>
        <w:tc>
          <w:tcPr>
            <w:tcW w:w="3094" w:type="dxa"/>
          </w:tcPr>
          <w:p w14:paraId="193AD9CB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>Budget, License, Cost.</w:t>
            </w:r>
          </w:p>
        </w:tc>
        <w:tc>
          <w:tcPr>
            <w:tcW w:w="3094" w:type="dxa"/>
          </w:tcPr>
          <w:p w14:paraId="01C1EDB5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>Dr. Philipp Börm.</w:t>
            </w:r>
          </w:p>
          <w:p w14:paraId="07C8EBA2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 xml:space="preserve">Email – </w:t>
            </w:r>
            <w:hyperlink r:id="rId10" w:history="1">
              <w:r w:rsidRPr="00BE6F70">
                <w:rPr>
                  <w:rStyle w:val="Hyperlink"/>
                  <w:i w:val="0"/>
                  <w:color w:val="000000" w:themeColor="text1"/>
                  <w:sz w:val="22"/>
                </w:rPr>
                <w:t>philipp.boerm@media4u.com</w:t>
              </w:r>
            </w:hyperlink>
          </w:p>
          <w:p w14:paraId="42046625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 xml:space="preserve">Parag </w:t>
            </w:r>
            <w:proofErr w:type="spellStart"/>
            <w:r w:rsidRPr="00BE6F70">
              <w:rPr>
                <w:i w:val="0"/>
                <w:color w:val="000000" w:themeColor="text1"/>
                <w:sz w:val="22"/>
              </w:rPr>
              <w:t>Walimbe</w:t>
            </w:r>
            <w:proofErr w:type="spellEnd"/>
          </w:p>
          <w:p w14:paraId="3DCF5E11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 xml:space="preserve">Email – </w:t>
            </w:r>
            <w:hyperlink r:id="rId11" w:history="1">
              <w:r w:rsidRPr="00BE6F70">
                <w:rPr>
                  <w:rStyle w:val="Hyperlink"/>
                  <w:i w:val="0"/>
                  <w:color w:val="000000" w:themeColor="text1"/>
                  <w:sz w:val="22"/>
                </w:rPr>
                <w:t>parag.walimbe@media4u.com</w:t>
              </w:r>
            </w:hyperlink>
          </w:p>
          <w:p w14:paraId="57588B6A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</w:p>
        </w:tc>
      </w:tr>
      <w:tr w:rsidR="00CF1FA7" w:rsidRPr="00D823DA" w14:paraId="3DF6439B" w14:textId="77777777" w:rsidTr="004C659D">
        <w:trPr>
          <w:jc w:val="center"/>
        </w:trPr>
        <w:tc>
          <w:tcPr>
            <w:tcW w:w="3094" w:type="dxa"/>
          </w:tcPr>
          <w:p w14:paraId="628220E3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>Client Side</w:t>
            </w:r>
          </w:p>
        </w:tc>
        <w:tc>
          <w:tcPr>
            <w:tcW w:w="3094" w:type="dxa"/>
          </w:tcPr>
          <w:p w14:paraId="35349622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  <w:r w:rsidRPr="00BE6F70">
              <w:rPr>
                <w:i w:val="0"/>
                <w:color w:val="000000" w:themeColor="text1"/>
                <w:sz w:val="22"/>
              </w:rPr>
              <w:t>Accounts, Purchase Decisions.</w:t>
            </w:r>
          </w:p>
        </w:tc>
        <w:tc>
          <w:tcPr>
            <w:tcW w:w="3094" w:type="dxa"/>
          </w:tcPr>
          <w:p w14:paraId="3D705EE2" w14:textId="77777777" w:rsidR="00CF1FA7" w:rsidRPr="002F05DA" w:rsidRDefault="00CF1FA7" w:rsidP="004C659D">
            <w:pPr>
              <w:pStyle w:val="Anleitung"/>
              <w:contextualSpacing/>
              <w:rPr>
                <w:b/>
                <w:i w:val="0"/>
                <w:color w:val="FF0000"/>
                <w:sz w:val="72"/>
              </w:rPr>
            </w:pPr>
            <w:r w:rsidRPr="002F05DA">
              <w:rPr>
                <w:b/>
                <w:i w:val="0"/>
                <w:color w:val="FF0000"/>
                <w:sz w:val="72"/>
              </w:rPr>
              <w:t>?</w:t>
            </w:r>
          </w:p>
          <w:p w14:paraId="1AF4D759" w14:textId="77777777" w:rsidR="00CF1FA7" w:rsidRPr="00BE6F70" w:rsidRDefault="00CF1FA7" w:rsidP="004C659D">
            <w:pPr>
              <w:pStyle w:val="Anleitung"/>
              <w:contextualSpacing/>
              <w:rPr>
                <w:i w:val="0"/>
                <w:color w:val="000000" w:themeColor="text1"/>
                <w:sz w:val="22"/>
              </w:rPr>
            </w:pPr>
          </w:p>
        </w:tc>
      </w:tr>
    </w:tbl>
    <w:p w14:paraId="0A617C3D" w14:textId="77777777" w:rsidR="000E077E" w:rsidRDefault="000E077E" w:rsidP="004E32F6"/>
    <w:p w14:paraId="2E9CA0E2" w14:textId="5FC41D74" w:rsidR="0098683D" w:rsidRPr="00D840CD" w:rsidRDefault="00210FBE" w:rsidP="0098683D">
      <w:pPr>
        <w:pStyle w:val="Heading2"/>
      </w:pPr>
      <w:bookmarkStart w:id="24" w:name="_Toc244868145"/>
      <w:bookmarkStart w:id="25" w:name="_Toc292694739"/>
      <w:r>
        <w:t>Regulatory requirements</w:t>
      </w:r>
      <w:bookmarkEnd w:id="24"/>
      <w:bookmarkEnd w:id="25"/>
    </w:p>
    <w:p w14:paraId="0BFB429A" w14:textId="2FBC4944" w:rsidR="00E52E4C" w:rsidRPr="00D840CD" w:rsidRDefault="00210FBE" w:rsidP="0098683D">
      <w:pPr>
        <w:pStyle w:val="Heading3"/>
      </w:pPr>
      <w:bookmarkStart w:id="26" w:name="_Toc244868147"/>
      <w:bookmarkStart w:id="27" w:name="_Toc292694741"/>
      <w:bookmarkEnd w:id="23"/>
      <w:r>
        <w:t>Software-safety classification</w:t>
      </w:r>
      <w:bookmarkEnd w:id="26"/>
      <w:bookmarkEnd w:id="27"/>
    </w:p>
    <w:p w14:paraId="6CB57D42" w14:textId="35842623" w:rsidR="00E52E4C" w:rsidRPr="00D840CD" w:rsidRDefault="00CF1FA7" w:rsidP="00210FBE">
      <w:r>
        <w:t xml:space="preserve">The software safety of the software </w:t>
      </w:r>
      <w:r w:rsidRPr="00BC65C7">
        <w:t xml:space="preserve">system is </w:t>
      </w:r>
      <w:r>
        <w:t>B</w:t>
      </w:r>
      <w:r w:rsidRPr="00BC65C7">
        <w:t>.</w:t>
      </w:r>
    </w:p>
    <w:p w14:paraId="09933821" w14:textId="226BD265" w:rsidR="00E52E4C" w:rsidRPr="00D750F9" w:rsidRDefault="00957612" w:rsidP="00E52E4C">
      <w:pPr>
        <w:pStyle w:val="Heading1"/>
        <w:rPr>
          <w:i/>
          <w:color w:val="FF0000"/>
        </w:rPr>
      </w:pPr>
      <w:bookmarkStart w:id="28" w:name="_Toc292694742"/>
      <w:r w:rsidRPr="00CF1FA7">
        <w:rPr>
          <w:color w:val="FF0000"/>
        </w:rPr>
        <w:t>Context</w:t>
      </w:r>
      <w:bookmarkEnd w:id="28"/>
      <w:r w:rsidR="00D750F9">
        <w:rPr>
          <w:color w:val="FF0000"/>
        </w:rPr>
        <w:tab/>
        <w:t xml:space="preserve">// </w:t>
      </w:r>
      <w:r w:rsidR="00D750F9" w:rsidRPr="00D750F9">
        <w:rPr>
          <w:i/>
          <w:color w:val="FF0000"/>
        </w:rPr>
        <w:t xml:space="preserve">Waiting for </w:t>
      </w:r>
      <w:proofErr w:type="spellStart"/>
      <w:r w:rsidR="00D750F9" w:rsidRPr="00D750F9">
        <w:rPr>
          <w:i/>
          <w:color w:val="FF0000"/>
        </w:rPr>
        <w:t>Shaishav’s</w:t>
      </w:r>
      <w:proofErr w:type="spellEnd"/>
      <w:r w:rsidR="00D750F9" w:rsidRPr="00D750F9">
        <w:rPr>
          <w:i/>
          <w:color w:val="FF0000"/>
        </w:rPr>
        <w:t xml:space="preserve"> response</w:t>
      </w:r>
    </w:p>
    <w:p w14:paraId="6F509DE8" w14:textId="18CEC8B5" w:rsidR="00B1473D" w:rsidRDefault="000E077E" w:rsidP="00B1473D">
      <w:pPr>
        <w:pStyle w:val="Anleitung"/>
      </w:pPr>
      <w:r>
        <w:t xml:space="preserve">Repeat </w:t>
      </w:r>
      <w:r w:rsidR="00B1473D">
        <w:t>briefly the technical context in particular the neighbor systems the new system has to connect with. This information should be part of the software requirement specification already. We recommend a context diagram like the following.</w:t>
      </w:r>
      <w:r w:rsidR="00322BD8">
        <w:t xml:space="preserve"> This should be the same diagram as in chapter 2 of the SSRS.</w:t>
      </w:r>
    </w:p>
    <w:p w14:paraId="02C6CB64" w14:textId="77777777" w:rsidR="00B1473D" w:rsidRDefault="00B1473D" w:rsidP="00B1473D">
      <w:pPr>
        <w:pStyle w:val="Anleitung"/>
      </w:pPr>
      <w:r>
        <w:rPr>
          <w:noProof/>
        </w:rPr>
        <w:drawing>
          <wp:inline distT="0" distB="0" distL="0" distR="0" wp14:anchorId="73B9DA3C" wp14:editId="3BF62F1A">
            <wp:extent cx="5760720" cy="2629547"/>
            <wp:effectExtent l="0" t="0" r="5080" b="12065"/>
            <wp:docPr id="5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9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636B" w14:textId="77777777" w:rsidR="00B1473D" w:rsidRDefault="00B1473D" w:rsidP="00B1473D">
      <w:pPr>
        <w:pStyle w:val="Caption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DC7FB4">
        <w:rPr>
          <w:noProof/>
        </w:rPr>
        <w:t>1</w:t>
      </w:r>
      <w:r>
        <w:fldChar w:fldCharType="end"/>
      </w:r>
      <w:r>
        <w:t>: Example for a context diagram (to be replaced by a real one)</w:t>
      </w:r>
    </w:p>
    <w:p w14:paraId="4254D196" w14:textId="6D1F6341" w:rsidR="00E52E4C" w:rsidRPr="00D840CD" w:rsidRDefault="00B1473D" w:rsidP="00B1473D">
      <w:pPr>
        <w:pStyle w:val="Anleitung"/>
      </w:pPr>
      <w:r>
        <w:t xml:space="preserve">Examples </w:t>
      </w:r>
      <w:r w:rsidR="000E077E">
        <w:t xml:space="preserve">for interfaces </w:t>
      </w:r>
      <w:r>
        <w:t>include user interfaces, TCP/IP based interfaces, bus systems, databases (only if not part of the solution)</w:t>
      </w:r>
      <w:r w:rsidR="000E077E">
        <w:t>.</w:t>
      </w:r>
    </w:p>
    <w:p w14:paraId="4AF9308C" w14:textId="07BFF517" w:rsidR="00E52E4C" w:rsidRPr="00D840CD" w:rsidRDefault="00E807E3" w:rsidP="00E52E4C">
      <w:pPr>
        <w:pStyle w:val="Heading1"/>
      </w:pPr>
      <w:bookmarkStart w:id="29" w:name="_Toc244868149"/>
      <w:bookmarkStart w:id="30" w:name="_Toc292694743"/>
      <w:r>
        <w:lastRenderedPageBreak/>
        <w:t>Solution Strategy</w:t>
      </w:r>
      <w:bookmarkEnd w:id="29"/>
      <w:bookmarkEnd w:id="30"/>
    </w:p>
    <w:p w14:paraId="5B65E4D4" w14:textId="77777777" w:rsidR="00CF1FA7" w:rsidRPr="009A28B5" w:rsidRDefault="00CF1FA7" w:rsidP="00CF1FA7">
      <w:r>
        <w:t>There are the following approaches for the solution strategy:</w:t>
      </w:r>
    </w:p>
    <w:p w14:paraId="6F087913" w14:textId="77777777" w:rsidR="00CF1FA7" w:rsidRPr="002F05DA" w:rsidRDefault="00CF1FA7" w:rsidP="00CF1FA7">
      <w:pPr>
        <w:pStyle w:val="Anleitung"/>
        <w:numPr>
          <w:ilvl w:val="0"/>
          <w:numId w:val="23"/>
        </w:numPr>
        <w:rPr>
          <w:i w:val="0"/>
          <w:color w:val="0D0D0D" w:themeColor="text1" w:themeTint="F2"/>
          <w:sz w:val="22"/>
        </w:rPr>
      </w:pPr>
      <w:r w:rsidRPr="002F05DA">
        <w:rPr>
          <w:i w:val="0"/>
          <w:color w:val="000000" w:themeColor="text1"/>
          <w:sz w:val="22"/>
        </w:rPr>
        <w:t>The main technologies used in the software development must be H</w:t>
      </w:r>
      <w:r>
        <w:rPr>
          <w:i w:val="0"/>
          <w:color w:val="000000" w:themeColor="text1"/>
          <w:sz w:val="22"/>
        </w:rPr>
        <w:t>TML5, CSS3, PHP, JavaScript</w:t>
      </w:r>
      <w:r w:rsidRPr="002F05DA">
        <w:rPr>
          <w:i w:val="0"/>
          <w:color w:val="000000" w:themeColor="text1"/>
          <w:sz w:val="22"/>
        </w:rPr>
        <w:t xml:space="preserve"> and jQuery and nuSoap Web services</w:t>
      </w:r>
      <w:r w:rsidRPr="002F05DA">
        <w:rPr>
          <w:i w:val="0"/>
          <w:color w:val="0D0D0D" w:themeColor="text1" w:themeTint="F2"/>
          <w:sz w:val="22"/>
        </w:rPr>
        <w:t xml:space="preserve">. </w:t>
      </w:r>
    </w:p>
    <w:p w14:paraId="3319B980" w14:textId="77777777" w:rsidR="00CF1FA7" w:rsidRPr="009D7523" w:rsidRDefault="00CF1FA7" w:rsidP="00CF1FA7">
      <w:pPr>
        <w:pStyle w:val="Anleitung"/>
        <w:numPr>
          <w:ilvl w:val="0"/>
          <w:numId w:val="23"/>
        </w:numPr>
        <w:rPr>
          <w:i w:val="0"/>
          <w:color w:val="0D0D0D" w:themeColor="text1" w:themeTint="F2"/>
          <w:sz w:val="22"/>
        </w:rPr>
      </w:pPr>
      <w:r w:rsidRPr="009D7523">
        <w:rPr>
          <w:i w:val="0"/>
          <w:color w:val="0D0D0D" w:themeColor="text1" w:themeTint="F2"/>
          <w:sz w:val="22"/>
        </w:rPr>
        <w:t>The Web services and web backend must be developed in core PHP.</w:t>
      </w:r>
    </w:p>
    <w:p w14:paraId="7CEE370B" w14:textId="77777777" w:rsidR="00CF1FA7" w:rsidRPr="009D7523" w:rsidRDefault="00CF1FA7" w:rsidP="00CF1FA7">
      <w:pPr>
        <w:pStyle w:val="Anleitung"/>
        <w:numPr>
          <w:ilvl w:val="0"/>
          <w:numId w:val="23"/>
        </w:numPr>
        <w:rPr>
          <w:i w:val="0"/>
          <w:color w:val="0D0D0D" w:themeColor="text1" w:themeTint="F2"/>
          <w:sz w:val="22"/>
        </w:rPr>
      </w:pPr>
      <w:r w:rsidRPr="009D7523">
        <w:rPr>
          <w:i w:val="0"/>
          <w:color w:val="0D0D0D" w:themeColor="text1" w:themeTint="F2"/>
          <w:sz w:val="22"/>
        </w:rPr>
        <w:t>Model – View – Controller Design pattern must be used to develop the applications.  Using an Objec</w:t>
      </w:r>
      <w:r>
        <w:rPr>
          <w:i w:val="0"/>
          <w:color w:val="0D0D0D" w:themeColor="text1" w:themeTint="F2"/>
          <w:sz w:val="22"/>
        </w:rPr>
        <w:t>t Oriented architectural style.</w:t>
      </w:r>
    </w:p>
    <w:p w14:paraId="2292F21B" w14:textId="1204CBFE" w:rsidR="00E52E4C" w:rsidRPr="003A2853" w:rsidRDefault="00EA4DC6" w:rsidP="00E52E4C">
      <w:pPr>
        <w:pStyle w:val="Heading1"/>
      </w:pPr>
      <w:bookmarkStart w:id="31" w:name="_Toc223764450"/>
      <w:bookmarkStart w:id="32" w:name="_Toc292694744"/>
      <w:r w:rsidRPr="003A2853">
        <w:t>Static View</w:t>
      </w:r>
      <w:r w:rsidR="00E52E4C" w:rsidRPr="003A2853">
        <w:t xml:space="preserve"> (</w:t>
      </w:r>
      <w:r w:rsidRPr="003A2853">
        <w:t>data</w:t>
      </w:r>
      <w:r w:rsidR="00E52E4C" w:rsidRPr="003A2853">
        <w:t>)</w:t>
      </w:r>
      <w:bookmarkEnd w:id="31"/>
      <w:bookmarkEnd w:id="32"/>
    </w:p>
    <w:p w14:paraId="7A5EBCD6" w14:textId="492CCC16" w:rsidR="00E52E4C" w:rsidRPr="00D840CD" w:rsidRDefault="008815DA" w:rsidP="00E52E4C">
      <w:pPr>
        <w:pStyle w:val="Heading2"/>
      </w:pPr>
      <w:bookmarkStart w:id="33" w:name="_Toc292694745"/>
      <w:r>
        <w:t>Overview</w:t>
      </w:r>
      <w:bookmarkEnd w:id="33"/>
    </w:p>
    <w:p w14:paraId="532BA4A4" w14:textId="581E0BBB" w:rsidR="003A2853" w:rsidRDefault="003A2853" w:rsidP="004E32F6">
      <w:pPr>
        <w:pStyle w:val="Caption"/>
      </w:pPr>
      <w:r>
        <w:rPr>
          <w:noProof/>
          <w:lang w:eastAsia="en-US"/>
        </w:rPr>
        <w:drawing>
          <wp:inline distT="0" distB="0" distL="0" distR="0" wp14:anchorId="13B4FD0C" wp14:editId="215C6F5B">
            <wp:extent cx="4176979" cy="30348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mponent Diagra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591" cy="30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9C52" w14:textId="6182E408" w:rsidR="000E077E" w:rsidRPr="004E32F6" w:rsidRDefault="000E077E" w:rsidP="004E32F6">
      <w:pPr>
        <w:pStyle w:val="Caption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DC7FB4">
        <w:rPr>
          <w:noProof/>
        </w:rPr>
        <w:t>2</w:t>
      </w:r>
      <w:r>
        <w:fldChar w:fldCharType="end"/>
      </w:r>
      <w:r>
        <w:t xml:space="preserve">: </w:t>
      </w:r>
      <w:r>
        <w:rPr>
          <w:b w:val="0"/>
        </w:rPr>
        <w:t>Top-level components</w:t>
      </w:r>
    </w:p>
    <w:p w14:paraId="7E4336D1" w14:textId="1956EEE9" w:rsidR="00E52E4C" w:rsidRDefault="000E077E" w:rsidP="00E52E4C">
      <w:pPr>
        <w:pStyle w:val="Heading3"/>
      </w:pPr>
      <w:bookmarkStart w:id="34" w:name="_Toc244868152"/>
      <w:bookmarkStart w:id="35" w:name="_Toc292694746"/>
      <w:r>
        <w:t xml:space="preserve">Top-level </w:t>
      </w:r>
      <w:r w:rsidR="00915FCE">
        <w:t>components</w:t>
      </w:r>
      <w:bookmarkEnd w:id="34"/>
      <w:r>
        <w:t xml:space="preserve"> (self developed)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0"/>
        <w:gridCol w:w="4528"/>
        <w:gridCol w:w="1392"/>
        <w:gridCol w:w="1462"/>
      </w:tblGrid>
      <w:tr w:rsidR="003A2853" w:rsidRPr="00D840CD" w14:paraId="67ECD8AE" w14:textId="77777777" w:rsidTr="00272060">
        <w:tc>
          <w:tcPr>
            <w:tcW w:w="1908" w:type="dxa"/>
            <w:shd w:val="clear" w:color="auto" w:fill="F2F2F2" w:themeFill="background1" w:themeFillShade="F2"/>
          </w:tcPr>
          <w:p w14:paraId="1ED71C27" w14:textId="77777777" w:rsidR="003A2853" w:rsidRPr="003A2853" w:rsidRDefault="003A2853" w:rsidP="00272060">
            <w:pPr>
              <w:pStyle w:val="TableHeader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Component</w:t>
            </w:r>
          </w:p>
        </w:tc>
        <w:tc>
          <w:tcPr>
            <w:tcW w:w="4576" w:type="dxa"/>
            <w:shd w:val="clear" w:color="auto" w:fill="F2F2F2" w:themeFill="background1" w:themeFillShade="F2"/>
          </w:tcPr>
          <w:p w14:paraId="3D5FCEDF" w14:textId="77777777" w:rsidR="003A2853" w:rsidRPr="003A2853" w:rsidRDefault="003A2853" w:rsidP="00272060">
            <w:pPr>
              <w:pStyle w:val="TableHeader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Short description of the function and responsibility</w:t>
            </w:r>
          </w:p>
        </w:tc>
        <w:tc>
          <w:tcPr>
            <w:tcW w:w="1327" w:type="dxa"/>
            <w:shd w:val="clear" w:color="auto" w:fill="F2F2F2" w:themeFill="background1" w:themeFillShade="F2"/>
          </w:tcPr>
          <w:p w14:paraId="1F901E86" w14:textId="77777777" w:rsidR="003A2853" w:rsidRPr="003A2853" w:rsidRDefault="003A2853" w:rsidP="00272060">
            <w:pPr>
              <w:pStyle w:val="TableHeader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Safety classification</w:t>
            </w:r>
          </w:p>
        </w:tc>
        <w:tc>
          <w:tcPr>
            <w:tcW w:w="1471" w:type="dxa"/>
            <w:shd w:val="clear" w:color="auto" w:fill="F2F2F2" w:themeFill="background1" w:themeFillShade="F2"/>
          </w:tcPr>
          <w:p w14:paraId="76EFC887" w14:textId="77777777" w:rsidR="003A2853" w:rsidRPr="003A2853" w:rsidRDefault="003A2853" w:rsidP="00272060">
            <w:pPr>
              <w:pStyle w:val="TableHeader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See chapter</w:t>
            </w:r>
          </w:p>
        </w:tc>
      </w:tr>
      <w:tr w:rsidR="003A2853" w:rsidRPr="00D840CD" w14:paraId="2B4D6F43" w14:textId="77777777" w:rsidTr="00272060">
        <w:tc>
          <w:tcPr>
            <w:tcW w:w="1908" w:type="dxa"/>
          </w:tcPr>
          <w:p w14:paraId="04416BF3" w14:textId="77777777" w:rsidR="003A2853" w:rsidRPr="003A2853" w:rsidRDefault="003A2853" w:rsidP="00272060">
            <w:pPr>
              <w:pStyle w:val="TableBody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CDSS EDITOR</w:t>
            </w:r>
          </w:p>
        </w:tc>
        <w:tc>
          <w:tcPr>
            <w:tcW w:w="4576" w:type="dxa"/>
          </w:tcPr>
          <w:p w14:paraId="5CD6E97F" w14:textId="77777777" w:rsidR="003A2853" w:rsidRPr="003A2853" w:rsidRDefault="003A2853" w:rsidP="00272060">
            <w:pPr>
              <w:pStyle w:val="TableBody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Provides web interface for creation, verification and validation of Clinical Decision Support Tools.</w:t>
            </w:r>
          </w:p>
        </w:tc>
        <w:tc>
          <w:tcPr>
            <w:tcW w:w="1327" w:type="dxa"/>
          </w:tcPr>
          <w:p w14:paraId="3BC88B06" w14:textId="77777777" w:rsidR="003A2853" w:rsidRPr="00D840CD" w:rsidRDefault="003A2853" w:rsidP="00272060">
            <w:pPr>
              <w:pStyle w:val="TableBody"/>
            </w:pPr>
          </w:p>
        </w:tc>
        <w:tc>
          <w:tcPr>
            <w:tcW w:w="1471" w:type="dxa"/>
          </w:tcPr>
          <w:p w14:paraId="178A2F83" w14:textId="77777777" w:rsidR="003A2853" w:rsidRPr="00D840CD" w:rsidRDefault="003A2853" w:rsidP="00272060">
            <w:pPr>
              <w:pStyle w:val="TableBody"/>
            </w:pPr>
          </w:p>
        </w:tc>
      </w:tr>
      <w:tr w:rsidR="003A2853" w:rsidRPr="00D840CD" w14:paraId="7F58DFD5" w14:textId="77777777" w:rsidTr="00272060">
        <w:tc>
          <w:tcPr>
            <w:tcW w:w="1908" w:type="dxa"/>
          </w:tcPr>
          <w:p w14:paraId="54B2196E" w14:textId="77777777" w:rsidR="003A2853" w:rsidRPr="003A2853" w:rsidRDefault="003A2853" w:rsidP="00272060">
            <w:pPr>
              <w:pStyle w:val="TableBody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ZAZA Pro Cloud Knowledge base</w:t>
            </w:r>
          </w:p>
        </w:tc>
        <w:tc>
          <w:tcPr>
            <w:tcW w:w="4576" w:type="dxa"/>
          </w:tcPr>
          <w:p w14:paraId="4F8684B9" w14:textId="77777777" w:rsidR="003A2853" w:rsidRPr="003A2853" w:rsidRDefault="003A2853" w:rsidP="00272060">
            <w:pPr>
              <w:pStyle w:val="TableBody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For saving and delivering content and CDST</w:t>
            </w: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br/>
              <w:t>a. Server for delivery and communication</w:t>
            </w: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br/>
              <w:t xml:space="preserve">b. CDST and content databases for storing </w:t>
            </w: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lastRenderedPageBreak/>
              <w:t>relational data</w:t>
            </w:r>
          </w:p>
        </w:tc>
        <w:tc>
          <w:tcPr>
            <w:tcW w:w="1327" w:type="dxa"/>
          </w:tcPr>
          <w:p w14:paraId="769E9F65" w14:textId="77777777" w:rsidR="003A2853" w:rsidRPr="00D840CD" w:rsidRDefault="003A2853" w:rsidP="00272060">
            <w:pPr>
              <w:pStyle w:val="TableBody"/>
            </w:pPr>
          </w:p>
        </w:tc>
        <w:tc>
          <w:tcPr>
            <w:tcW w:w="1471" w:type="dxa"/>
          </w:tcPr>
          <w:p w14:paraId="3E55DF00" w14:textId="77777777" w:rsidR="003A2853" w:rsidRPr="00D840CD" w:rsidRDefault="003A2853" w:rsidP="00272060">
            <w:pPr>
              <w:pStyle w:val="TableBody"/>
            </w:pPr>
          </w:p>
        </w:tc>
      </w:tr>
      <w:tr w:rsidR="003A2853" w:rsidRPr="00D840CD" w14:paraId="0C8360B7" w14:textId="77777777" w:rsidTr="00272060">
        <w:tc>
          <w:tcPr>
            <w:tcW w:w="1908" w:type="dxa"/>
          </w:tcPr>
          <w:p w14:paraId="0F8FF09C" w14:textId="77777777" w:rsidR="003A2853" w:rsidRPr="003A2853" w:rsidRDefault="003A2853" w:rsidP="00272060">
            <w:pPr>
              <w:pStyle w:val="TableBody"/>
              <w:tabs>
                <w:tab w:val="left" w:pos="1014"/>
              </w:tabs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Hospital Admin Zone</w:t>
            </w:r>
          </w:p>
        </w:tc>
        <w:tc>
          <w:tcPr>
            <w:tcW w:w="4576" w:type="dxa"/>
          </w:tcPr>
          <w:p w14:paraId="200E3876" w14:textId="77777777" w:rsidR="003A2853" w:rsidRPr="003A2853" w:rsidRDefault="003A2853" w:rsidP="00272060">
            <w:pPr>
              <w:pStyle w:val="TableBody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Interface for the administrator in the hospital from where he can add users and synchronize tools from Amazon S3 to their local server.</w:t>
            </w:r>
          </w:p>
        </w:tc>
        <w:tc>
          <w:tcPr>
            <w:tcW w:w="1327" w:type="dxa"/>
          </w:tcPr>
          <w:p w14:paraId="5C98CBA6" w14:textId="77777777" w:rsidR="003A2853" w:rsidRPr="00D840CD" w:rsidRDefault="003A2853" w:rsidP="00272060">
            <w:pPr>
              <w:pStyle w:val="TableBody"/>
            </w:pPr>
          </w:p>
        </w:tc>
        <w:tc>
          <w:tcPr>
            <w:tcW w:w="1471" w:type="dxa"/>
          </w:tcPr>
          <w:p w14:paraId="6CC995C4" w14:textId="77777777" w:rsidR="003A2853" w:rsidRPr="00D840CD" w:rsidRDefault="003A2853" w:rsidP="00272060">
            <w:pPr>
              <w:pStyle w:val="TableBody"/>
            </w:pPr>
          </w:p>
        </w:tc>
      </w:tr>
      <w:tr w:rsidR="003A2853" w:rsidRPr="00D840CD" w14:paraId="131DA7DD" w14:textId="77777777" w:rsidTr="00272060">
        <w:tc>
          <w:tcPr>
            <w:tcW w:w="1908" w:type="dxa"/>
          </w:tcPr>
          <w:p w14:paraId="2721FE29" w14:textId="77777777" w:rsidR="003A2853" w:rsidRPr="003A2853" w:rsidRDefault="003A2853" w:rsidP="00272060">
            <w:pPr>
              <w:pStyle w:val="TableBody"/>
              <w:tabs>
                <w:tab w:val="left" w:pos="1014"/>
              </w:tabs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App users database</w:t>
            </w:r>
          </w:p>
        </w:tc>
        <w:tc>
          <w:tcPr>
            <w:tcW w:w="4576" w:type="dxa"/>
          </w:tcPr>
          <w:p w14:paraId="5E202EC7" w14:textId="77777777" w:rsidR="003A2853" w:rsidRPr="003A2853" w:rsidRDefault="003A2853" w:rsidP="00272060">
            <w:pPr>
              <w:pStyle w:val="TableBody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The ZAZA Pro POC app uses an in-device database to synchronize data with the local hospital database and then sends data to the local hospital database</w:t>
            </w:r>
          </w:p>
        </w:tc>
        <w:tc>
          <w:tcPr>
            <w:tcW w:w="1327" w:type="dxa"/>
          </w:tcPr>
          <w:p w14:paraId="13AF77DD" w14:textId="77777777" w:rsidR="003A2853" w:rsidRPr="00D840CD" w:rsidRDefault="003A2853" w:rsidP="00272060">
            <w:pPr>
              <w:pStyle w:val="TableBody"/>
            </w:pPr>
          </w:p>
        </w:tc>
        <w:tc>
          <w:tcPr>
            <w:tcW w:w="1471" w:type="dxa"/>
          </w:tcPr>
          <w:p w14:paraId="4D961E85" w14:textId="77777777" w:rsidR="003A2853" w:rsidRPr="00D840CD" w:rsidRDefault="003A2853" w:rsidP="00272060">
            <w:pPr>
              <w:pStyle w:val="TableBody"/>
            </w:pPr>
          </w:p>
        </w:tc>
      </w:tr>
      <w:tr w:rsidR="003A2853" w:rsidRPr="00D840CD" w14:paraId="0FA405CA" w14:textId="77777777" w:rsidTr="00272060">
        <w:tc>
          <w:tcPr>
            <w:tcW w:w="1908" w:type="dxa"/>
          </w:tcPr>
          <w:p w14:paraId="73BD9110" w14:textId="77777777" w:rsidR="003A2853" w:rsidRPr="003A2853" w:rsidRDefault="003A2853" w:rsidP="00272060">
            <w:pPr>
              <w:pStyle w:val="TableBody"/>
              <w:tabs>
                <w:tab w:val="left" w:pos="1014"/>
              </w:tabs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ZAZA Pro Hospital Knowledge base</w:t>
            </w:r>
          </w:p>
        </w:tc>
        <w:tc>
          <w:tcPr>
            <w:tcW w:w="4576" w:type="dxa"/>
          </w:tcPr>
          <w:p w14:paraId="4A731377" w14:textId="77777777" w:rsidR="003A2853" w:rsidRPr="003A2853" w:rsidRDefault="003A2853" w:rsidP="00272060">
            <w:pPr>
              <w:pStyle w:val="TableBody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This is the local database that is present at the hospital to store tool results for patients and other patient related information</w:t>
            </w:r>
          </w:p>
        </w:tc>
        <w:tc>
          <w:tcPr>
            <w:tcW w:w="1327" w:type="dxa"/>
          </w:tcPr>
          <w:p w14:paraId="3BBE916D" w14:textId="77777777" w:rsidR="003A2853" w:rsidRPr="00D840CD" w:rsidRDefault="003A2853" w:rsidP="00272060">
            <w:pPr>
              <w:pStyle w:val="TableBody"/>
            </w:pPr>
          </w:p>
        </w:tc>
        <w:tc>
          <w:tcPr>
            <w:tcW w:w="1471" w:type="dxa"/>
          </w:tcPr>
          <w:p w14:paraId="18DDCA3B" w14:textId="77777777" w:rsidR="003A2853" w:rsidRPr="00D840CD" w:rsidRDefault="003A2853" w:rsidP="00272060">
            <w:pPr>
              <w:pStyle w:val="TableBody"/>
            </w:pPr>
          </w:p>
        </w:tc>
      </w:tr>
      <w:tr w:rsidR="003A2853" w:rsidRPr="00D840CD" w14:paraId="4E1629A6" w14:textId="77777777" w:rsidTr="00272060">
        <w:tc>
          <w:tcPr>
            <w:tcW w:w="1908" w:type="dxa"/>
          </w:tcPr>
          <w:p w14:paraId="227ECD62" w14:textId="77777777" w:rsidR="003A2853" w:rsidRPr="003A2853" w:rsidRDefault="003A2853" w:rsidP="00272060">
            <w:pPr>
              <w:pStyle w:val="TableBody"/>
              <w:tabs>
                <w:tab w:val="left" w:pos="1014"/>
              </w:tabs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Saved results of tools</w:t>
            </w:r>
          </w:p>
        </w:tc>
        <w:tc>
          <w:tcPr>
            <w:tcW w:w="4576" w:type="dxa"/>
          </w:tcPr>
          <w:p w14:paraId="7599E883" w14:textId="77777777" w:rsidR="003A2853" w:rsidRPr="003A2853" w:rsidRDefault="003A2853" w:rsidP="00272060">
            <w:pPr>
              <w:pStyle w:val="TableBody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When a tool is run against a patient, we get an outcome from the tool and this outcome is known as result of the tool. This tool result is saved in the database.</w:t>
            </w:r>
          </w:p>
        </w:tc>
        <w:tc>
          <w:tcPr>
            <w:tcW w:w="1327" w:type="dxa"/>
          </w:tcPr>
          <w:p w14:paraId="2C79E779" w14:textId="77777777" w:rsidR="003A2853" w:rsidRPr="00D840CD" w:rsidRDefault="003A2853" w:rsidP="00272060">
            <w:pPr>
              <w:pStyle w:val="TableBody"/>
            </w:pPr>
          </w:p>
        </w:tc>
        <w:tc>
          <w:tcPr>
            <w:tcW w:w="1471" w:type="dxa"/>
          </w:tcPr>
          <w:p w14:paraId="5BB1C66D" w14:textId="77777777" w:rsidR="003A2853" w:rsidRPr="00D840CD" w:rsidRDefault="003A2853" w:rsidP="00272060">
            <w:pPr>
              <w:pStyle w:val="TableBody"/>
            </w:pPr>
          </w:p>
        </w:tc>
      </w:tr>
      <w:tr w:rsidR="003A2853" w:rsidRPr="00D840CD" w14:paraId="70B00F70" w14:textId="77777777" w:rsidTr="00272060">
        <w:tc>
          <w:tcPr>
            <w:tcW w:w="1908" w:type="dxa"/>
          </w:tcPr>
          <w:p w14:paraId="4348AE48" w14:textId="77777777" w:rsidR="003A2853" w:rsidRPr="003A2853" w:rsidRDefault="003A2853" w:rsidP="00272060">
            <w:pPr>
              <w:pStyle w:val="TableBody"/>
              <w:tabs>
                <w:tab w:val="left" w:pos="1014"/>
              </w:tabs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Patient Identification Database</w:t>
            </w:r>
          </w:p>
        </w:tc>
        <w:tc>
          <w:tcPr>
            <w:tcW w:w="4576" w:type="dxa"/>
          </w:tcPr>
          <w:p w14:paraId="5652C5FD" w14:textId="77777777" w:rsidR="003A2853" w:rsidRPr="003A2853" w:rsidRDefault="003A2853" w:rsidP="00272060">
            <w:pPr>
              <w:pStyle w:val="TableBody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Independent secured database to store patient data</w:t>
            </w:r>
          </w:p>
        </w:tc>
        <w:tc>
          <w:tcPr>
            <w:tcW w:w="1327" w:type="dxa"/>
          </w:tcPr>
          <w:p w14:paraId="40825FD7" w14:textId="77777777" w:rsidR="003A2853" w:rsidRPr="00D840CD" w:rsidRDefault="003A2853" w:rsidP="00272060">
            <w:pPr>
              <w:pStyle w:val="TableBody"/>
            </w:pPr>
          </w:p>
        </w:tc>
        <w:tc>
          <w:tcPr>
            <w:tcW w:w="1471" w:type="dxa"/>
          </w:tcPr>
          <w:p w14:paraId="64A38848" w14:textId="77777777" w:rsidR="003A2853" w:rsidRPr="00D840CD" w:rsidRDefault="003A2853" w:rsidP="00272060">
            <w:pPr>
              <w:pStyle w:val="TableBody"/>
            </w:pPr>
          </w:p>
        </w:tc>
      </w:tr>
      <w:tr w:rsidR="003A2853" w:rsidRPr="00D840CD" w14:paraId="61D859C7" w14:textId="77777777" w:rsidTr="00272060">
        <w:tc>
          <w:tcPr>
            <w:tcW w:w="1908" w:type="dxa"/>
          </w:tcPr>
          <w:p w14:paraId="2D4D415C" w14:textId="77777777" w:rsidR="003A2853" w:rsidRPr="003A2853" w:rsidRDefault="003A2853" w:rsidP="00272060">
            <w:pPr>
              <w:pStyle w:val="TableBody"/>
              <w:tabs>
                <w:tab w:val="left" w:pos="1014"/>
              </w:tabs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CDS Tool + Inference engine</w:t>
            </w:r>
          </w:p>
        </w:tc>
        <w:tc>
          <w:tcPr>
            <w:tcW w:w="4576" w:type="dxa"/>
          </w:tcPr>
          <w:p w14:paraId="07D14210" w14:textId="77777777" w:rsidR="003A2853" w:rsidRPr="003A2853" w:rsidRDefault="003A2853" w:rsidP="00272060">
            <w:pPr>
              <w:pStyle w:val="TableBody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 xml:space="preserve">For processing CDSS clinical decision rules </w:t>
            </w:r>
          </w:p>
        </w:tc>
        <w:tc>
          <w:tcPr>
            <w:tcW w:w="1327" w:type="dxa"/>
          </w:tcPr>
          <w:p w14:paraId="01E018E9" w14:textId="77777777" w:rsidR="003A2853" w:rsidRPr="00D840CD" w:rsidRDefault="003A2853" w:rsidP="00272060">
            <w:pPr>
              <w:pStyle w:val="TableBody"/>
            </w:pPr>
          </w:p>
        </w:tc>
        <w:tc>
          <w:tcPr>
            <w:tcW w:w="1471" w:type="dxa"/>
          </w:tcPr>
          <w:p w14:paraId="0D2865DC" w14:textId="77777777" w:rsidR="003A2853" w:rsidRPr="00D840CD" w:rsidRDefault="003A2853" w:rsidP="00272060">
            <w:pPr>
              <w:pStyle w:val="TableBody"/>
            </w:pPr>
          </w:p>
        </w:tc>
      </w:tr>
      <w:tr w:rsidR="003A2853" w:rsidRPr="00D840CD" w14:paraId="44AECF12" w14:textId="77777777" w:rsidTr="00272060">
        <w:tc>
          <w:tcPr>
            <w:tcW w:w="1908" w:type="dxa"/>
          </w:tcPr>
          <w:p w14:paraId="43F9023F" w14:textId="6A9744AB" w:rsidR="003A2853" w:rsidRPr="003A2853" w:rsidRDefault="003A2853" w:rsidP="00272060">
            <w:pPr>
              <w:pStyle w:val="TableBody"/>
              <w:tabs>
                <w:tab w:val="left" w:pos="1014"/>
              </w:tabs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Web services</w:t>
            </w:r>
          </w:p>
        </w:tc>
        <w:tc>
          <w:tcPr>
            <w:tcW w:w="4576" w:type="dxa"/>
          </w:tcPr>
          <w:p w14:paraId="42D80912" w14:textId="77777777" w:rsidR="003A2853" w:rsidRPr="003A2853" w:rsidRDefault="003A2853" w:rsidP="00272060">
            <w:pPr>
              <w:pStyle w:val="TableBody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To transfer data between the components</w:t>
            </w:r>
          </w:p>
        </w:tc>
        <w:tc>
          <w:tcPr>
            <w:tcW w:w="1327" w:type="dxa"/>
          </w:tcPr>
          <w:p w14:paraId="74E0DDBD" w14:textId="77777777" w:rsidR="003A2853" w:rsidRPr="00D840CD" w:rsidRDefault="003A2853" w:rsidP="00272060">
            <w:pPr>
              <w:pStyle w:val="TableBody"/>
            </w:pPr>
          </w:p>
        </w:tc>
        <w:tc>
          <w:tcPr>
            <w:tcW w:w="1471" w:type="dxa"/>
          </w:tcPr>
          <w:p w14:paraId="71A79292" w14:textId="77777777" w:rsidR="003A2853" w:rsidRPr="00D840CD" w:rsidRDefault="003A2853" w:rsidP="00272060">
            <w:pPr>
              <w:pStyle w:val="TableBody"/>
            </w:pPr>
          </w:p>
        </w:tc>
      </w:tr>
      <w:tr w:rsidR="003A2853" w:rsidRPr="00D840CD" w14:paraId="3C591410" w14:textId="77777777" w:rsidTr="00272060">
        <w:tc>
          <w:tcPr>
            <w:tcW w:w="1908" w:type="dxa"/>
          </w:tcPr>
          <w:p w14:paraId="014AABE7" w14:textId="77777777" w:rsidR="003A2853" w:rsidRPr="003A2853" w:rsidRDefault="003A2853" w:rsidP="00272060">
            <w:pPr>
              <w:pStyle w:val="TableBody"/>
              <w:tabs>
                <w:tab w:val="left" w:pos="1014"/>
              </w:tabs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ZAZA Pro POC App</w:t>
            </w:r>
          </w:p>
        </w:tc>
        <w:tc>
          <w:tcPr>
            <w:tcW w:w="4576" w:type="dxa"/>
          </w:tcPr>
          <w:p w14:paraId="28B15F89" w14:textId="77777777" w:rsidR="003A2853" w:rsidRPr="003A2853" w:rsidRDefault="003A2853" w:rsidP="00272060">
            <w:pPr>
              <w:pStyle w:val="TableBody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This is the Point Of Care app. It’s an interface to interact with the tools created by medical editors to treat patients.</w:t>
            </w:r>
          </w:p>
        </w:tc>
        <w:tc>
          <w:tcPr>
            <w:tcW w:w="1327" w:type="dxa"/>
          </w:tcPr>
          <w:p w14:paraId="37AAE177" w14:textId="77777777" w:rsidR="003A2853" w:rsidRPr="00D840CD" w:rsidRDefault="003A2853" w:rsidP="00272060">
            <w:pPr>
              <w:pStyle w:val="TableBody"/>
            </w:pPr>
          </w:p>
        </w:tc>
        <w:tc>
          <w:tcPr>
            <w:tcW w:w="1471" w:type="dxa"/>
          </w:tcPr>
          <w:p w14:paraId="31985747" w14:textId="77777777" w:rsidR="003A2853" w:rsidRPr="00D840CD" w:rsidRDefault="003A2853" w:rsidP="00272060">
            <w:pPr>
              <w:pStyle w:val="TableBody"/>
            </w:pPr>
          </w:p>
        </w:tc>
      </w:tr>
    </w:tbl>
    <w:p w14:paraId="289F468A" w14:textId="77777777" w:rsidR="003A2853" w:rsidRPr="003A2853" w:rsidRDefault="003A2853" w:rsidP="003A2853"/>
    <w:p w14:paraId="1D1473A6" w14:textId="3D694591" w:rsidR="00E52E4C" w:rsidRPr="00D840CD" w:rsidRDefault="00915FCE" w:rsidP="00E52E4C">
      <w:pPr>
        <w:pStyle w:val="Heading3"/>
      </w:pPr>
      <w:bookmarkStart w:id="36" w:name="_Toc244868153"/>
      <w:bookmarkStart w:id="37" w:name="_Toc292694747"/>
      <w:r>
        <w:t>SOUP components</w:t>
      </w:r>
      <w:bookmarkEnd w:id="36"/>
      <w:bookmarkEnd w:id="37"/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990"/>
        <w:gridCol w:w="1485"/>
        <w:gridCol w:w="950"/>
        <w:gridCol w:w="4505"/>
        <w:gridCol w:w="1392"/>
      </w:tblGrid>
      <w:tr w:rsidR="00E52E4C" w:rsidRPr="00D840CD" w14:paraId="027F7C88" w14:textId="77777777" w:rsidTr="00E52E4C">
        <w:tc>
          <w:tcPr>
            <w:tcW w:w="1000" w:type="dxa"/>
            <w:shd w:val="clear" w:color="auto" w:fill="F2F2F2" w:themeFill="background1" w:themeFillShade="F2"/>
          </w:tcPr>
          <w:p w14:paraId="34A56F50" w14:textId="77777777" w:rsidR="00E52E4C" w:rsidRPr="003A2853" w:rsidRDefault="00E52E4C" w:rsidP="00E52E4C">
            <w:pPr>
              <w:pStyle w:val="TableHeader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Name</w:t>
            </w:r>
          </w:p>
        </w:tc>
        <w:tc>
          <w:tcPr>
            <w:tcW w:w="1376" w:type="dxa"/>
            <w:shd w:val="clear" w:color="auto" w:fill="F2F2F2" w:themeFill="background1" w:themeFillShade="F2"/>
          </w:tcPr>
          <w:p w14:paraId="49AC18E4" w14:textId="247DA0D7" w:rsidR="00E52E4C" w:rsidRPr="003A2853" w:rsidRDefault="00915FCE" w:rsidP="00E52E4C">
            <w:pPr>
              <w:pStyle w:val="TableHeader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Manufacturer</w:t>
            </w:r>
          </w:p>
        </w:tc>
        <w:tc>
          <w:tcPr>
            <w:tcW w:w="953" w:type="dxa"/>
            <w:shd w:val="clear" w:color="auto" w:fill="F2F2F2" w:themeFill="background1" w:themeFillShade="F2"/>
          </w:tcPr>
          <w:p w14:paraId="6A43D1F2" w14:textId="77777777" w:rsidR="00E52E4C" w:rsidRPr="003A2853" w:rsidRDefault="00E52E4C" w:rsidP="00E52E4C">
            <w:pPr>
              <w:pStyle w:val="TableHeader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Version</w:t>
            </w:r>
          </w:p>
        </w:tc>
        <w:tc>
          <w:tcPr>
            <w:tcW w:w="4717" w:type="dxa"/>
            <w:shd w:val="clear" w:color="auto" w:fill="F2F2F2" w:themeFill="background1" w:themeFillShade="F2"/>
          </w:tcPr>
          <w:p w14:paraId="46DA1910" w14:textId="3823750D" w:rsidR="00E52E4C" w:rsidRPr="003A2853" w:rsidRDefault="00915FCE" w:rsidP="00915FCE">
            <w:pPr>
              <w:pStyle w:val="TableHeader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Description of the SOUP</w:t>
            </w:r>
            <w:r w:rsidR="000E077E"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 xml:space="preserve"> (function and responsibility)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38006716" w14:textId="2B8A580E" w:rsidR="00E52E4C" w:rsidRPr="003A2853" w:rsidRDefault="00915FCE" w:rsidP="00E52E4C">
            <w:pPr>
              <w:pStyle w:val="TableHeader"/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Safety classification</w:t>
            </w:r>
          </w:p>
        </w:tc>
      </w:tr>
      <w:tr w:rsidR="00E52E4C" w:rsidRPr="00D840CD" w14:paraId="25BDBB88" w14:textId="77777777" w:rsidTr="0059001B">
        <w:tc>
          <w:tcPr>
            <w:tcW w:w="1000" w:type="dxa"/>
          </w:tcPr>
          <w:p w14:paraId="6FD91018" w14:textId="7E7C096F" w:rsidR="00E52E4C" w:rsidRPr="003A2853" w:rsidRDefault="00CF1FA7" w:rsidP="003A2853">
            <w:pPr>
              <w:pStyle w:val="TableHeader"/>
              <w:rPr>
                <w:rFonts w:eastAsia="Calibri"/>
                <w:b w:val="0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b w:val="0"/>
                <w:color w:val="000000" w:themeColor="text1"/>
                <w:sz w:val="22"/>
                <w:szCs w:val="22"/>
                <w:lang w:eastAsia="en-US"/>
              </w:rPr>
              <w:t>MySQL</w:t>
            </w:r>
          </w:p>
        </w:tc>
        <w:tc>
          <w:tcPr>
            <w:tcW w:w="1376" w:type="dxa"/>
          </w:tcPr>
          <w:p w14:paraId="754B6CBE" w14:textId="7782E281" w:rsidR="00E52E4C" w:rsidRPr="003A2853" w:rsidRDefault="00CF1FA7" w:rsidP="003A2853">
            <w:pPr>
              <w:pStyle w:val="TableHeader"/>
              <w:rPr>
                <w:rFonts w:eastAsia="Calibri"/>
                <w:b w:val="0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b w:val="0"/>
                <w:color w:val="000000" w:themeColor="text1"/>
                <w:sz w:val="22"/>
                <w:szCs w:val="22"/>
                <w:lang w:eastAsia="en-US"/>
              </w:rPr>
              <w:t>Oracle</w:t>
            </w:r>
          </w:p>
        </w:tc>
        <w:tc>
          <w:tcPr>
            <w:tcW w:w="953" w:type="dxa"/>
          </w:tcPr>
          <w:p w14:paraId="6997A7E3" w14:textId="73386060" w:rsidR="00E52E4C" w:rsidRPr="003A2853" w:rsidRDefault="00CF1FA7" w:rsidP="003A2853">
            <w:pPr>
              <w:pStyle w:val="TableHeader"/>
              <w:rPr>
                <w:rFonts w:eastAsia="Calibri"/>
                <w:b w:val="0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b w:val="0"/>
                <w:color w:val="000000" w:themeColor="text1"/>
                <w:sz w:val="22"/>
                <w:szCs w:val="22"/>
                <w:lang w:eastAsia="en-US"/>
              </w:rPr>
              <w:t>5.7.14</w:t>
            </w:r>
          </w:p>
        </w:tc>
        <w:tc>
          <w:tcPr>
            <w:tcW w:w="4717" w:type="dxa"/>
          </w:tcPr>
          <w:p w14:paraId="7A109AD5" w14:textId="10ECE165" w:rsidR="00E52E4C" w:rsidRPr="003A2853" w:rsidRDefault="00130DA1" w:rsidP="003A2853">
            <w:pPr>
              <w:pStyle w:val="TableHeader"/>
              <w:rPr>
                <w:rFonts w:eastAsia="Calibri"/>
                <w:b w:val="0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b w:val="0"/>
                <w:color w:val="000000" w:themeColor="text1"/>
                <w:sz w:val="22"/>
                <w:szCs w:val="22"/>
                <w:lang w:eastAsia="en-US"/>
              </w:rPr>
              <w:t>MySQL is an open source relational database management system (RDBMS) based on Structured Query Language (SQL). ... LAMP is a Web development platform that uses Linux as the operating system, Apache as the Web server and MySQL as the relational database management system and PHP as the object-oriented scripting language.</w:t>
            </w:r>
          </w:p>
        </w:tc>
        <w:tc>
          <w:tcPr>
            <w:tcW w:w="1276" w:type="dxa"/>
          </w:tcPr>
          <w:p w14:paraId="6A10E8BE" w14:textId="6DD36613" w:rsidR="00E52E4C" w:rsidRPr="003A2853" w:rsidRDefault="00130DA1" w:rsidP="003A2853">
            <w:pPr>
              <w:pStyle w:val="TableHeader"/>
              <w:rPr>
                <w:rFonts w:eastAsia="Calibri"/>
                <w:b w:val="0"/>
                <w:color w:val="000000" w:themeColor="text1"/>
                <w:sz w:val="22"/>
                <w:szCs w:val="22"/>
                <w:lang w:eastAsia="en-US"/>
              </w:rPr>
            </w:pPr>
            <w:r w:rsidRPr="003A2853">
              <w:rPr>
                <w:rFonts w:eastAsia="Calibri"/>
                <w:b w:val="0"/>
                <w:color w:val="000000" w:themeColor="text1"/>
                <w:sz w:val="22"/>
                <w:szCs w:val="22"/>
                <w:lang w:eastAsia="en-US"/>
              </w:rPr>
              <w:t>Class B</w:t>
            </w:r>
          </w:p>
        </w:tc>
      </w:tr>
    </w:tbl>
    <w:p w14:paraId="3EAC31A0" w14:textId="1F15ABF4" w:rsidR="00E52E4C" w:rsidRPr="00D840CD" w:rsidRDefault="00184F2E" w:rsidP="00E52E4C">
      <w:pPr>
        <w:pStyle w:val="Heading3"/>
      </w:pPr>
      <w:bookmarkStart w:id="38" w:name="_Toc292694748"/>
      <w:bookmarkStart w:id="39" w:name="_Toc223764454"/>
      <w:r>
        <w:lastRenderedPageBreak/>
        <w:t>Database schema</w:t>
      </w:r>
      <w:bookmarkEnd w:id="38"/>
    </w:p>
    <w:p w14:paraId="50BD3280" w14:textId="39E04E0A" w:rsidR="00E52E4C" w:rsidRDefault="003A2853" w:rsidP="00E52E4C">
      <w:pPr>
        <w:pStyle w:val="Anleitung"/>
      </w:pPr>
      <w:r>
        <w:pict w14:anchorId="2BE572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30.25pt">
            <v:imagedata r:id="rId14" o:title="dashboard_maker_database_schema"/>
          </v:shape>
        </w:pict>
      </w:r>
    </w:p>
    <w:p w14:paraId="1EF91148" w14:textId="77777777" w:rsidR="00130DA1" w:rsidRPr="00D840CD" w:rsidRDefault="00130DA1" w:rsidP="00E52E4C">
      <w:pPr>
        <w:pStyle w:val="Anleitung"/>
      </w:pPr>
    </w:p>
    <w:p w14:paraId="0547387D" w14:textId="02E37DBC" w:rsidR="00E52E4C" w:rsidRPr="00130DA1" w:rsidRDefault="00CF6728" w:rsidP="00E52E4C">
      <w:pPr>
        <w:pStyle w:val="Heading2"/>
        <w:rPr>
          <w:color w:val="FF0000"/>
        </w:rPr>
      </w:pPr>
      <w:bookmarkStart w:id="40" w:name="_Toc292694749"/>
      <w:bookmarkEnd w:id="39"/>
      <w:r w:rsidRPr="00130DA1">
        <w:rPr>
          <w:color w:val="FF0000"/>
        </w:rPr>
        <w:t>Components on</w:t>
      </w:r>
      <w:r w:rsidR="002325D5" w:rsidRPr="00130DA1">
        <w:rPr>
          <w:color w:val="FF0000"/>
        </w:rPr>
        <w:t xml:space="preserve"> </w:t>
      </w:r>
      <w:r w:rsidRPr="00130DA1">
        <w:rPr>
          <w:color w:val="FF0000"/>
        </w:rPr>
        <w:t>first</w:t>
      </w:r>
      <w:r w:rsidR="002325D5" w:rsidRPr="00130DA1">
        <w:rPr>
          <w:color w:val="FF0000"/>
        </w:rPr>
        <w:t xml:space="preserve"> level</w:t>
      </w:r>
      <w:bookmarkEnd w:id="40"/>
      <w:r w:rsidR="00916666">
        <w:rPr>
          <w:color w:val="FF0000"/>
        </w:rPr>
        <w:tab/>
        <w:t>// Aniket</w:t>
      </w:r>
      <w:bookmarkStart w:id="41" w:name="_GoBack"/>
      <w:bookmarkEnd w:id="41"/>
    </w:p>
    <w:p w14:paraId="184EBAAD" w14:textId="4727B29E" w:rsidR="00E52E4C" w:rsidRPr="00D840CD" w:rsidRDefault="00507824" w:rsidP="00E52E4C">
      <w:r w:rsidRPr="00ED2E83">
        <w:t xml:space="preserve">The first level </w:t>
      </w:r>
      <w:r>
        <w:t xml:space="preserve">component specification </w:t>
      </w:r>
      <w:r w:rsidRPr="00ED2E83">
        <w:t xml:space="preserve">describes the components identified in the </w:t>
      </w:r>
      <w:r w:rsidR="002325D5">
        <w:t xml:space="preserve">figure 2 </w:t>
      </w:r>
      <w:r w:rsidRPr="00ED2E83">
        <w:t xml:space="preserve">from </w:t>
      </w:r>
      <w:r w:rsidR="002325D5">
        <w:t xml:space="preserve">a </w:t>
      </w:r>
      <w:r w:rsidRPr="00ED2E83">
        <w:t>black</w:t>
      </w:r>
      <w:r w:rsidR="002325D5">
        <w:t xml:space="preserve"> </w:t>
      </w:r>
      <w:r w:rsidRPr="00ED2E83">
        <w:t xml:space="preserve">box </w:t>
      </w:r>
      <w:r w:rsidR="002325D5">
        <w:t>perspective</w:t>
      </w:r>
      <w:r>
        <w:t xml:space="preserve">, i.e. it specifies the components’ behavior </w:t>
      </w:r>
      <w:r w:rsidR="002325D5">
        <w:t xml:space="preserve">via </w:t>
      </w:r>
      <w:r>
        <w:t xml:space="preserve">the respective interfaces. </w:t>
      </w:r>
      <w:r w:rsidR="0013448D" w:rsidRPr="00ED2E83">
        <w:t>C</w:t>
      </w:r>
      <w:r w:rsidR="002325D5" w:rsidRPr="00ED2E83">
        <w:t>hapter</w:t>
      </w:r>
      <w:r w:rsidR="0013448D">
        <w:t xml:space="preserve"> </w:t>
      </w:r>
      <w:r w:rsidR="0013448D">
        <w:fldChar w:fldCharType="begin"/>
      </w:r>
      <w:r w:rsidR="0013448D">
        <w:instrText xml:space="preserve"> REF _Ref292445754 \r \h </w:instrText>
      </w:r>
      <w:r w:rsidR="0013448D">
        <w:fldChar w:fldCharType="separate"/>
      </w:r>
      <w:r w:rsidR="00DC7FB4">
        <w:t>6.3</w:t>
      </w:r>
      <w:r w:rsidR="0013448D">
        <w:fldChar w:fldCharType="end"/>
      </w:r>
      <w:r w:rsidR="002325D5">
        <w:t xml:space="preserve"> describes t</w:t>
      </w:r>
      <w:r w:rsidRPr="00ED2E83">
        <w:t xml:space="preserve">he inner </w:t>
      </w:r>
      <w:r w:rsidR="002325D5">
        <w:t>structure</w:t>
      </w:r>
      <w:r w:rsidRPr="00ED2E83">
        <w:t xml:space="preserve">, the white-box perspective, </w:t>
      </w:r>
      <w:r w:rsidR="002325D5">
        <w:t>of each of the components.</w:t>
      </w:r>
    </w:p>
    <w:p w14:paraId="1F5C3938" w14:textId="52E3296F" w:rsidR="00E52E4C" w:rsidRPr="00D840CD" w:rsidRDefault="00184F2E" w:rsidP="00E52E4C">
      <w:pPr>
        <w:pStyle w:val="Heading3"/>
      </w:pPr>
      <w:bookmarkStart w:id="42" w:name="_Toc223764455"/>
      <w:bookmarkStart w:id="43" w:name="_Toc292694750"/>
      <w:r>
        <w:t>Component</w:t>
      </w:r>
      <w:r w:rsidR="00E52E4C" w:rsidRPr="00D840CD">
        <w:t xml:space="preserve"> </w:t>
      </w:r>
      <w:r>
        <w:t>A</w:t>
      </w:r>
      <w:r w:rsidR="00E52E4C" w:rsidRPr="00D840CD">
        <w:t xml:space="preserve">: </w:t>
      </w:r>
      <w:r w:rsidR="00E52E4C" w:rsidRPr="00D840CD">
        <w:rPr>
          <w:highlight w:val="yellow"/>
        </w:rPr>
        <w:t>&lt;NAME_</w:t>
      </w:r>
      <w:r>
        <w:rPr>
          <w:highlight w:val="yellow"/>
        </w:rPr>
        <w:t>OF_COMPONENT</w:t>
      </w:r>
      <w:r w:rsidR="00E52E4C" w:rsidRPr="00D840CD">
        <w:rPr>
          <w:highlight w:val="yellow"/>
        </w:rPr>
        <w:t>&gt;</w:t>
      </w:r>
      <w:bookmarkEnd w:id="42"/>
      <w:bookmarkEnd w:id="43"/>
    </w:p>
    <w:p w14:paraId="624B0171" w14:textId="77777777" w:rsidR="00184F2E" w:rsidRDefault="00184F2E" w:rsidP="00184F2E">
      <w:pPr>
        <w:pStyle w:val="Anleitung"/>
        <w:contextualSpacing/>
      </w:pPr>
      <w:bookmarkStart w:id="44" w:name="_Toc223764456"/>
      <w:r>
        <w:t>Describe in this chapter</w:t>
      </w:r>
    </w:p>
    <w:p w14:paraId="728330D4" w14:textId="77777777" w:rsidR="00184F2E" w:rsidRDefault="00184F2E" w:rsidP="00184F2E">
      <w:pPr>
        <w:pStyle w:val="Anleitung"/>
        <w:numPr>
          <w:ilvl w:val="0"/>
          <w:numId w:val="16"/>
        </w:numPr>
        <w:contextualSpacing/>
      </w:pPr>
      <w:r>
        <w:t xml:space="preserve">Task, responsibilities of component. </w:t>
      </w:r>
    </w:p>
    <w:p w14:paraId="2DF51A9F" w14:textId="77777777" w:rsidR="00184F2E" w:rsidRDefault="00184F2E" w:rsidP="00184F2E">
      <w:pPr>
        <w:pStyle w:val="Anleitung"/>
        <w:numPr>
          <w:ilvl w:val="0"/>
          <w:numId w:val="16"/>
        </w:numPr>
        <w:contextualSpacing/>
      </w:pPr>
      <w:r>
        <w:t xml:space="preserve">Specify interface e.g. in terms of an API description. Mention methods, parameters and return values. </w:t>
      </w:r>
    </w:p>
    <w:p w14:paraId="2F0B04ED" w14:textId="77777777" w:rsidR="00184F2E" w:rsidRDefault="00184F2E" w:rsidP="00184F2E">
      <w:pPr>
        <w:pStyle w:val="Anleitung"/>
        <w:numPr>
          <w:ilvl w:val="0"/>
          <w:numId w:val="16"/>
        </w:numPr>
        <w:contextualSpacing/>
      </w:pPr>
      <w:r>
        <w:t>If the component does not offer a programming interface (</w:t>
      </w:r>
      <w:r>
        <w:sym w:font="Wingdings" w:char="F0E0"/>
      </w:r>
      <w:r>
        <w:t xml:space="preserve"> API) describe the interface using the interoperability layers</w:t>
      </w:r>
    </w:p>
    <w:p w14:paraId="54C8D6A8" w14:textId="77777777" w:rsidR="00184F2E" w:rsidRDefault="00184F2E" w:rsidP="00184F2E">
      <w:pPr>
        <w:pStyle w:val="Anleitung"/>
        <w:numPr>
          <w:ilvl w:val="1"/>
          <w:numId w:val="16"/>
        </w:numPr>
        <w:contextualSpacing/>
      </w:pPr>
      <w:r>
        <w:t>Structural layer: How are data (“binary stream”) transferred, mention protocols (TCP/IP, bus protocol, …)</w:t>
      </w:r>
    </w:p>
    <w:p w14:paraId="37DFCDB6" w14:textId="77777777" w:rsidR="00184F2E" w:rsidRDefault="00184F2E" w:rsidP="00184F2E">
      <w:pPr>
        <w:pStyle w:val="Anleitung"/>
        <w:numPr>
          <w:ilvl w:val="1"/>
          <w:numId w:val="16"/>
        </w:numPr>
        <w:contextualSpacing/>
      </w:pPr>
      <w:r>
        <w:t>Syntactic layer: How are information entities identified in the binary stream e.g. data formats as HL7, XML etc.</w:t>
      </w:r>
    </w:p>
    <w:p w14:paraId="1FE3A16D" w14:textId="77777777" w:rsidR="00184F2E" w:rsidRDefault="00184F2E" w:rsidP="00184F2E">
      <w:pPr>
        <w:pStyle w:val="Anleitung"/>
        <w:numPr>
          <w:ilvl w:val="1"/>
          <w:numId w:val="16"/>
        </w:numPr>
        <w:contextualSpacing/>
      </w:pPr>
      <w:r>
        <w:t>Semantic layer: How do you guarantee a common understanding of the meaning of information entities (</w:t>
      </w:r>
      <w:r>
        <w:sym w:font="Wingdings" w:char="F0E0"/>
      </w:r>
      <w:r>
        <w:t xml:space="preserve"> value tables, classification systems)</w:t>
      </w:r>
    </w:p>
    <w:p w14:paraId="7C5443E1" w14:textId="2F5B841D" w:rsidR="00184F2E" w:rsidRDefault="00184F2E" w:rsidP="002325D5">
      <w:pPr>
        <w:pStyle w:val="Anleitung"/>
        <w:numPr>
          <w:ilvl w:val="1"/>
          <w:numId w:val="16"/>
        </w:numPr>
        <w:contextualSpacing/>
      </w:pPr>
      <w:r>
        <w:t>Organizational layer: Address if applicable access rights</w:t>
      </w:r>
    </w:p>
    <w:p w14:paraId="47BD0773" w14:textId="77777777" w:rsidR="00184F2E" w:rsidRDefault="00184F2E" w:rsidP="00184F2E">
      <w:pPr>
        <w:pStyle w:val="Anleitung"/>
        <w:numPr>
          <w:ilvl w:val="0"/>
          <w:numId w:val="16"/>
        </w:numPr>
        <w:contextualSpacing/>
      </w:pPr>
      <w:r>
        <w:t>If the component has interfaces to the “outside world” just refer to specification (SRS)</w:t>
      </w:r>
    </w:p>
    <w:p w14:paraId="39D3923B" w14:textId="77777777" w:rsidR="00184F2E" w:rsidRDefault="00184F2E" w:rsidP="00184F2E">
      <w:pPr>
        <w:pStyle w:val="Anleitung"/>
        <w:numPr>
          <w:ilvl w:val="0"/>
          <w:numId w:val="16"/>
        </w:numPr>
        <w:contextualSpacing/>
      </w:pPr>
      <w:r>
        <w:t>Requirements with respect to performance, data volumes, number transactions</w:t>
      </w:r>
    </w:p>
    <w:p w14:paraId="049DB7E8" w14:textId="77777777" w:rsidR="00184F2E" w:rsidRDefault="00184F2E" w:rsidP="00184F2E">
      <w:pPr>
        <w:pStyle w:val="Anleitung"/>
        <w:numPr>
          <w:ilvl w:val="0"/>
          <w:numId w:val="16"/>
        </w:numPr>
        <w:contextualSpacing/>
      </w:pPr>
      <w:r>
        <w:t>Requirements with respect to missing, faulty, out-of-range, delayed etc. data</w:t>
      </w:r>
    </w:p>
    <w:p w14:paraId="31A4E3EC" w14:textId="77777777" w:rsidR="00184F2E" w:rsidRDefault="00184F2E" w:rsidP="00184F2E">
      <w:pPr>
        <w:pStyle w:val="Anleitung"/>
        <w:numPr>
          <w:ilvl w:val="0"/>
          <w:numId w:val="16"/>
        </w:numPr>
        <w:contextualSpacing/>
      </w:pPr>
      <w:r>
        <w:t>Justification if safety classification is lower than classification of software system</w:t>
      </w:r>
    </w:p>
    <w:p w14:paraId="1DC8A7C2" w14:textId="77777777" w:rsidR="00184F2E" w:rsidRDefault="00184F2E" w:rsidP="00184F2E">
      <w:pPr>
        <w:pStyle w:val="Anleitung"/>
        <w:numPr>
          <w:ilvl w:val="0"/>
          <w:numId w:val="16"/>
        </w:numPr>
        <w:contextualSpacing/>
      </w:pPr>
      <w:r>
        <w:t>Optional: Instructions and requirements for unit or integration testing</w:t>
      </w:r>
    </w:p>
    <w:p w14:paraId="3B92DDB0" w14:textId="77777777" w:rsidR="002325D5" w:rsidRDefault="002325D5" w:rsidP="004E32F6"/>
    <w:p w14:paraId="1736632F" w14:textId="4B322B31" w:rsidR="00E52E4C" w:rsidRPr="00D840CD" w:rsidRDefault="00184F2E" w:rsidP="00E52E4C">
      <w:pPr>
        <w:pStyle w:val="Heading3"/>
      </w:pPr>
      <w:bookmarkStart w:id="45" w:name="_Toc292694751"/>
      <w:r>
        <w:lastRenderedPageBreak/>
        <w:t>Component</w:t>
      </w:r>
      <w:r w:rsidRPr="00D840CD">
        <w:t xml:space="preserve"> </w:t>
      </w:r>
      <w:r>
        <w:t>B</w:t>
      </w:r>
      <w:r w:rsidR="00E52E4C" w:rsidRPr="00D840CD">
        <w:t xml:space="preserve">: </w:t>
      </w:r>
      <w:bookmarkEnd w:id="44"/>
      <w:r w:rsidRPr="00D840CD">
        <w:rPr>
          <w:highlight w:val="yellow"/>
        </w:rPr>
        <w:t>&lt;NAME_</w:t>
      </w:r>
      <w:r>
        <w:rPr>
          <w:highlight w:val="yellow"/>
        </w:rPr>
        <w:t>OF_COMPONENT</w:t>
      </w:r>
      <w:r w:rsidRPr="00D840CD">
        <w:rPr>
          <w:highlight w:val="yellow"/>
        </w:rPr>
        <w:t>&gt;</w:t>
      </w:r>
      <w:bookmarkEnd w:id="45"/>
    </w:p>
    <w:p w14:paraId="1C87D15A" w14:textId="26A30E62" w:rsidR="00E52E4C" w:rsidRDefault="00184F2E" w:rsidP="00E52E4C">
      <w:pPr>
        <w:pStyle w:val="Anleitung"/>
      </w:pPr>
      <w:r w:rsidRPr="00CF0143">
        <w:t>Analog</w:t>
      </w:r>
      <w:r>
        <w:t>ous</w:t>
      </w:r>
    </w:p>
    <w:p w14:paraId="5ABFE570" w14:textId="77777777" w:rsidR="002325D5" w:rsidRPr="00D840CD" w:rsidRDefault="002325D5" w:rsidP="004E32F6"/>
    <w:p w14:paraId="217723EB" w14:textId="0B5DEF1E" w:rsidR="00E52E4C" w:rsidRPr="00D840CD" w:rsidRDefault="002325D5" w:rsidP="00E52E4C">
      <w:pPr>
        <w:pStyle w:val="Heading2"/>
      </w:pPr>
      <w:bookmarkStart w:id="46" w:name="_Ref292445754"/>
      <w:bookmarkStart w:id="47" w:name="_Toc292694752"/>
      <w:r>
        <w:t>Components on second level</w:t>
      </w:r>
      <w:bookmarkEnd w:id="46"/>
      <w:bookmarkEnd w:id="47"/>
    </w:p>
    <w:p w14:paraId="72A9A704" w14:textId="7A86B8A8" w:rsidR="00E52E4C" w:rsidRPr="00D840CD" w:rsidRDefault="005740FF" w:rsidP="00E52E4C">
      <w:pPr>
        <w:pStyle w:val="Heading3"/>
      </w:pPr>
      <w:bookmarkStart w:id="48" w:name="_Toc223764458"/>
      <w:bookmarkStart w:id="49" w:name="_Toc292694753"/>
      <w:r>
        <w:t>Component</w:t>
      </w:r>
      <w:r w:rsidR="00E52E4C" w:rsidRPr="00D840CD">
        <w:t xml:space="preserve"> </w:t>
      </w:r>
      <w:r w:rsidR="00347450">
        <w:t>A</w:t>
      </w:r>
      <w:r w:rsidR="00E52E4C" w:rsidRPr="00D840CD">
        <w:t xml:space="preserve">1: </w:t>
      </w:r>
      <w:r w:rsidR="00E52E4C" w:rsidRPr="00D840CD">
        <w:rPr>
          <w:highlight w:val="yellow"/>
        </w:rPr>
        <w:t>&lt;NAME_</w:t>
      </w:r>
      <w:r w:rsidR="00362512">
        <w:rPr>
          <w:highlight w:val="yellow"/>
        </w:rPr>
        <w:t>OF_ COMPONENT</w:t>
      </w:r>
      <w:r w:rsidR="00E52E4C" w:rsidRPr="00D840CD">
        <w:rPr>
          <w:highlight w:val="yellow"/>
        </w:rPr>
        <w:t>&gt;</w:t>
      </w:r>
      <w:bookmarkEnd w:id="48"/>
      <w:bookmarkEnd w:id="49"/>
    </w:p>
    <w:p w14:paraId="1D66F1FB" w14:textId="5A8AD7E7" w:rsidR="00347450" w:rsidRDefault="00347450" w:rsidP="00347450">
      <w:pPr>
        <w:pStyle w:val="Anleitung"/>
      </w:pPr>
      <w:bookmarkStart w:id="50" w:name="_Toc223764459"/>
      <w:r>
        <w:t>Describe internal structure of component using component or class diagrams. This step is optional if the parent component has safety class B or A.</w:t>
      </w:r>
      <w:r w:rsidR="002325D5">
        <w:t xml:space="preserve"> Use a component or class diagram to illustrate the inner structure of the component.</w:t>
      </w:r>
      <w:r w:rsidR="00CF6728">
        <w:t xml:space="preserve"> Specify the components on the second analogous to first level components.</w:t>
      </w:r>
    </w:p>
    <w:p w14:paraId="5474024E" w14:textId="40CABE1B" w:rsidR="002325D5" w:rsidRDefault="00CF6728" w:rsidP="00347450">
      <w:pPr>
        <w:pStyle w:val="Anleitung"/>
      </w:pPr>
      <w:r>
        <w:t>If the component is very comprehensive, c</w:t>
      </w:r>
      <w:r w:rsidR="002325D5">
        <w:t>onsider extracting this description in</w:t>
      </w:r>
      <w:r>
        <w:t>to</w:t>
      </w:r>
      <w:r w:rsidR="002325D5">
        <w:t xml:space="preserve"> a dedicated document. </w:t>
      </w:r>
    </w:p>
    <w:p w14:paraId="4AC875C2" w14:textId="77777777" w:rsidR="002325D5" w:rsidRDefault="002325D5" w:rsidP="004E32F6"/>
    <w:p w14:paraId="0F5E6AC7" w14:textId="0EF856F7" w:rsidR="00E52E4C" w:rsidRPr="00D840CD" w:rsidRDefault="00347450" w:rsidP="00E52E4C">
      <w:pPr>
        <w:pStyle w:val="Heading3"/>
      </w:pPr>
      <w:bookmarkStart w:id="51" w:name="_Toc292694754"/>
      <w:r>
        <w:t>Component</w:t>
      </w:r>
      <w:r w:rsidRPr="00D840CD">
        <w:t xml:space="preserve"> </w:t>
      </w:r>
      <w:r>
        <w:t>A</w:t>
      </w:r>
      <w:r w:rsidR="00E52E4C" w:rsidRPr="00D840CD">
        <w:t xml:space="preserve">2: </w:t>
      </w:r>
      <w:bookmarkEnd w:id="50"/>
      <w:r w:rsidRPr="00D840CD">
        <w:rPr>
          <w:highlight w:val="yellow"/>
        </w:rPr>
        <w:t>&lt;NAME_</w:t>
      </w:r>
      <w:r>
        <w:rPr>
          <w:highlight w:val="yellow"/>
        </w:rPr>
        <w:t>OF_ COMPONENT</w:t>
      </w:r>
      <w:r w:rsidRPr="00D840CD">
        <w:rPr>
          <w:highlight w:val="yellow"/>
        </w:rPr>
        <w:t>&gt;</w:t>
      </w:r>
      <w:bookmarkEnd w:id="51"/>
    </w:p>
    <w:p w14:paraId="68887F00" w14:textId="77777777" w:rsidR="00A75856" w:rsidRDefault="00A75856" w:rsidP="00A75856">
      <w:pPr>
        <w:pStyle w:val="Anleitung"/>
      </w:pPr>
      <w:bookmarkStart w:id="52" w:name="_Toc223764460"/>
      <w:bookmarkStart w:id="53" w:name="_Ref221947788"/>
      <w:r w:rsidRPr="00CF0143">
        <w:t>Analog</w:t>
      </w:r>
      <w:r>
        <w:t>ous</w:t>
      </w:r>
    </w:p>
    <w:p w14:paraId="14BD69C0" w14:textId="77777777" w:rsidR="00CF6728" w:rsidRDefault="00CF6728" w:rsidP="004E32F6"/>
    <w:p w14:paraId="03975CE5" w14:textId="6E2D7C81" w:rsidR="002E7D21" w:rsidRPr="00D840CD" w:rsidRDefault="00CF6728" w:rsidP="00A75856">
      <w:pPr>
        <w:pStyle w:val="Anleitung"/>
      </w:pPr>
      <w:r>
        <w:t>Optionally c</w:t>
      </w:r>
      <w:r w:rsidR="002E7D21">
        <w:t xml:space="preserve">ontinue with </w:t>
      </w:r>
      <w:r>
        <w:t xml:space="preserve">components on third and following levels </w:t>
      </w:r>
      <w:r w:rsidR="002E7D21">
        <w:t>using numbering scheme B1, B2 etc.</w:t>
      </w:r>
    </w:p>
    <w:p w14:paraId="26E2E98A" w14:textId="41804A63" w:rsidR="00E52E4C" w:rsidRPr="00130DA1" w:rsidRDefault="007149E2" w:rsidP="00E52E4C">
      <w:pPr>
        <w:pStyle w:val="Heading1"/>
        <w:rPr>
          <w:color w:val="FF0000"/>
        </w:rPr>
      </w:pPr>
      <w:bookmarkStart w:id="54" w:name="_Toc244868160"/>
      <w:bookmarkStart w:id="55" w:name="_Toc292694755"/>
      <w:bookmarkEnd w:id="52"/>
      <w:r w:rsidRPr="00130DA1">
        <w:rPr>
          <w:color w:val="FF0000"/>
        </w:rPr>
        <w:t>Dynamic View (Runtime view)</w:t>
      </w:r>
      <w:bookmarkEnd w:id="54"/>
      <w:bookmarkEnd w:id="55"/>
      <w:r w:rsidR="00916666">
        <w:rPr>
          <w:color w:val="FF0000"/>
        </w:rPr>
        <w:tab/>
        <w:t>// Akash</w:t>
      </w:r>
    </w:p>
    <w:p w14:paraId="6A2618AA" w14:textId="37415988" w:rsidR="00E52E4C" w:rsidRPr="00D840CD" w:rsidRDefault="007149E2" w:rsidP="00E52E4C">
      <w:pPr>
        <w:pStyle w:val="Heading2"/>
      </w:pPr>
      <w:bookmarkStart w:id="56" w:name="_Toc223764461"/>
      <w:bookmarkStart w:id="57" w:name="_Toc292694756"/>
      <w:r>
        <w:t>Runtime scenario</w:t>
      </w:r>
      <w:r w:rsidR="00E52E4C" w:rsidRPr="00D840CD">
        <w:t xml:space="preserve"> 1: </w:t>
      </w:r>
      <w:r w:rsidR="00E52E4C" w:rsidRPr="00D840CD">
        <w:rPr>
          <w:highlight w:val="yellow"/>
        </w:rPr>
        <w:t>&lt;NAME_</w:t>
      </w:r>
      <w:r>
        <w:rPr>
          <w:highlight w:val="yellow"/>
        </w:rPr>
        <w:t>OF_</w:t>
      </w:r>
      <w:r w:rsidR="00E52E4C" w:rsidRPr="00D840CD">
        <w:rPr>
          <w:highlight w:val="yellow"/>
        </w:rPr>
        <w:t>SZENARIO&gt;</w:t>
      </w:r>
      <w:bookmarkEnd w:id="56"/>
      <w:bookmarkEnd w:id="57"/>
    </w:p>
    <w:p w14:paraId="27F8038F" w14:textId="6E796FF9" w:rsidR="007149E2" w:rsidRDefault="007149E2" w:rsidP="007149E2">
      <w:pPr>
        <w:pStyle w:val="Anleitung"/>
        <w:contextualSpacing/>
      </w:pPr>
      <w:bookmarkStart w:id="58" w:name="_Toc223764462"/>
      <w:r>
        <w:t>Describe the dynamic behavior of the system e.g. the sequence in which the components (</w:t>
      </w:r>
      <w:r w:rsidR="00CF6728">
        <w:t>on same and on different levels</w:t>
      </w:r>
      <w:r>
        <w:t>) interact. Examples that might be described include</w:t>
      </w:r>
    </w:p>
    <w:p w14:paraId="70AD5A71" w14:textId="77777777" w:rsidR="007149E2" w:rsidRDefault="007149E2" w:rsidP="007149E2">
      <w:pPr>
        <w:pStyle w:val="Anleitung"/>
        <w:numPr>
          <w:ilvl w:val="0"/>
          <w:numId w:val="17"/>
        </w:numPr>
        <w:contextualSpacing/>
      </w:pPr>
      <w:r>
        <w:t>Start of system</w:t>
      </w:r>
    </w:p>
    <w:p w14:paraId="4573848E" w14:textId="77777777" w:rsidR="007149E2" w:rsidRDefault="007149E2" w:rsidP="007149E2">
      <w:pPr>
        <w:pStyle w:val="Anleitung"/>
        <w:numPr>
          <w:ilvl w:val="0"/>
          <w:numId w:val="17"/>
        </w:numPr>
        <w:contextualSpacing/>
      </w:pPr>
      <w:r>
        <w:t>Most relevant use cases like invoke measurement, admit patient, …</w:t>
      </w:r>
    </w:p>
    <w:p w14:paraId="7BB11DD0" w14:textId="77777777" w:rsidR="007149E2" w:rsidRDefault="007149E2" w:rsidP="007149E2">
      <w:pPr>
        <w:pStyle w:val="Anleitung"/>
        <w:numPr>
          <w:ilvl w:val="0"/>
          <w:numId w:val="17"/>
        </w:numPr>
        <w:contextualSpacing/>
      </w:pPr>
      <w:r>
        <w:t xml:space="preserve">Invocation via external interfaces </w:t>
      </w:r>
    </w:p>
    <w:p w14:paraId="54D1B9C9" w14:textId="77777777" w:rsidR="007149E2" w:rsidRDefault="007149E2" w:rsidP="007149E2">
      <w:pPr>
        <w:pStyle w:val="Anleitung"/>
        <w:numPr>
          <w:ilvl w:val="0"/>
          <w:numId w:val="17"/>
        </w:numPr>
        <w:contextualSpacing/>
      </w:pPr>
      <w:r>
        <w:t>Behavior in case of safety critical errors</w:t>
      </w:r>
    </w:p>
    <w:p w14:paraId="0CD12C5D" w14:textId="77777777" w:rsidR="007149E2" w:rsidRDefault="007149E2" w:rsidP="007149E2">
      <w:pPr>
        <w:pStyle w:val="Anleitung"/>
        <w:contextualSpacing/>
      </w:pPr>
      <w:r>
        <w:t>Describe these scenarios using</w:t>
      </w:r>
    </w:p>
    <w:p w14:paraId="4F9FA52E" w14:textId="77777777" w:rsidR="007149E2" w:rsidRDefault="007149E2" w:rsidP="007149E2">
      <w:pPr>
        <w:pStyle w:val="Anleitung"/>
        <w:numPr>
          <w:ilvl w:val="0"/>
          <w:numId w:val="18"/>
        </w:numPr>
        <w:contextualSpacing/>
      </w:pPr>
      <w:r>
        <w:t>Plain text</w:t>
      </w:r>
    </w:p>
    <w:p w14:paraId="3A90B4CC" w14:textId="77777777" w:rsidR="007149E2" w:rsidRDefault="007149E2" w:rsidP="007149E2">
      <w:pPr>
        <w:pStyle w:val="Anleitung"/>
        <w:numPr>
          <w:ilvl w:val="0"/>
          <w:numId w:val="18"/>
        </w:numPr>
        <w:contextualSpacing/>
      </w:pPr>
      <w:r>
        <w:t>UML sequence, activity, timing or communication diagrams</w:t>
      </w:r>
    </w:p>
    <w:p w14:paraId="37A60756" w14:textId="77777777" w:rsidR="00CF6728" w:rsidRPr="0027616D" w:rsidRDefault="00CF6728" w:rsidP="004E32F6"/>
    <w:p w14:paraId="523BAD6C" w14:textId="4B1295F0" w:rsidR="00E52E4C" w:rsidRPr="00D840CD" w:rsidRDefault="00052A83" w:rsidP="00E52E4C">
      <w:pPr>
        <w:pStyle w:val="Heading2"/>
      </w:pPr>
      <w:bookmarkStart w:id="59" w:name="_Toc292694757"/>
      <w:r>
        <w:t>Runtime scenario</w:t>
      </w:r>
      <w:r w:rsidR="00E52E4C" w:rsidRPr="00D840CD">
        <w:t xml:space="preserve"> 1: </w:t>
      </w:r>
      <w:r w:rsidR="00E52E4C" w:rsidRPr="00D840CD">
        <w:rPr>
          <w:highlight w:val="yellow"/>
        </w:rPr>
        <w:t>&lt;NAME_</w:t>
      </w:r>
      <w:r>
        <w:rPr>
          <w:highlight w:val="yellow"/>
        </w:rPr>
        <w:t>OF_</w:t>
      </w:r>
      <w:r w:rsidR="00E52E4C" w:rsidRPr="00D840CD">
        <w:rPr>
          <w:highlight w:val="yellow"/>
        </w:rPr>
        <w:t>SZENARIO&gt;</w:t>
      </w:r>
      <w:bookmarkEnd w:id="58"/>
      <w:bookmarkEnd w:id="59"/>
    </w:p>
    <w:p w14:paraId="5678DF4D" w14:textId="3D67F187" w:rsidR="00E52E4C" w:rsidRPr="00D840CD" w:rsidRDefault="00296206" w:rsidP="00E52E4C">
      <w:pPr>
        <w:pStyle w:val="Anleitung"/>
      </w:pPr>
      <w:r>
        <w:t>Analogous</w:t>
      </w:r>
    </w:p>
    <w:p w14:paraId="761B695B" w14:textId="7CC2A393" w:rsidR="00E52E4C" w:rsidRPr="00D840CD" w:rsidRDefault="008009ED" w:rsidP="00E52E4C">
      <w:pPr>
        <w:pStyle w:val="Heading1"/>
      </w:pPr>
      <w:bookmarkStart w:id="60" w:name="_Toc244868163"/>
      <w:bookmarkStart w:id="61" w:name="_Toc292694758"/>
      <w:r>
        <w:lastRenderedPageBreak/>
        <w:t>Deployment view</w:t>
      </w:r>
      <w:bookmarkEnd w:id="60"/>
      <w:bookmarkEnd w:id="61"/>
    </w:p>
    <w:p w14:paraId="36C9E678" w14:textId="116E62F7" w:rsidR="00E52E4C" w:rsidRPr="00D840CD" w:rsidRDefault="003A2853" w:rsidP="004E32F6">
      <w:pPr>
        <w:pStyle w:val="Caption"/>
      </w:pPr>
      <w:r>
        <w:rPr>
          <w:noProof/>
          <w:lang w:eastAsia="en-US"/>
        </w:rPr>
        <w:pict w14:anchorId="4B6A5581">
          <v:shape id="_x0000_i1026" type="#_x0000_t75" style="width:483pt;height:340.5pt">
            <v:imagedata r:id="rId15" o:title="CDSS Editor Deployment Diagram 2"/>
          </v:shape>
        </w:pict>
      </w:r>
      <w:r w:rsidR="00704948">
        <w:br/>
      </w:r>
      <w:r w:rsidR="00C55DD5">
        <w:t xml:space="preserve">Fig. </w:t>
      </w:r>
      <w:r w:rsidR="00C55DD5">
        <w:fldChar w:fldCharType="begin"/>
      </w:r>
      <w:r w:rsidR="00C55DD5">
        <w:instrText xml:space="preserve"> SEQ Fig. \* ARABIC </w:instrText>
      </w:r>
      <w:r w:rsidR="00C55DD5">
        <w:fldChar w:fldCharType="separate"/>
      </w:r>
      <w:r w:rsidR="00DC7FB4">
        <w:rPr>
          <w:noProof/>
        </w:rPr>
        <w:t>3</w:t>
      </w:r>
      <w:r w:rsidR="00C55DD5">
        <w:fldChar w:fldCharType="end"/>
      </w:r>
      <w:r w:rsidR="00C55DD5">
        <w:t>: Deployment diagram</w:t>
      </w:r>
    </w:p>
    <w:p w14:paraId="7A9B648E" w14:textId="6CD7E341" w:rsidR="00E52E4C" w:rsidRPr="00704948" w:rsidRDefault="00E52E4C" w:rsidP="00E52E4C">
      <w:pPr>
        <w:pStyle w:val="Heading1"/>
        <w:rPr>
          <w:color w:val="FF0000"/>
        </w:rPr>
      </w:pPr>
      <w:bookmarkStart w:id="62" w:name="_Toc223764464"/>
      <w:bookmarkStart w:id="63" w:name="_Toc292694759"/>
      <w:r w:rsidRPr="00704948">
        <w:rPr>
          <w:color w:val="FF0000"/>
        </w:rPr>
        <w:t>Test</w:t>
      </w:r>
      <w:bookmarkEnd w:id="62"/>
      <w:r w:rsidR="0076459F" w:rsidRPr="00704948">
        <w:rPr>
          <w:color w:val="FF0000"/>
        </w:rPr>
        <w:t>ing</w:t>
      </w:r>
      <w:bookmarkEnd w:id="63"/>
      <w:r w:rsidR="00916666">
        <w:rPr>
          <w:color w:val="FF0000"/>
        </w:rPr>
        <w:tab/>
        <w:t>// Akash</w:t>
      </w:r>
    </w:p>
    <w:p w14:paraId="232FC677" w14:textId="13CD98FB" w:rsidR="00EC1FC1" w:rsidRPr="00D840CD" w:rsidRDefault="00A4610E" w:rsidP="00EC1FC1">
      <w:pPr>
        <w:pStyle w:val="Heading2"/>
        <w:shd w:val="clear" w:color="auto" w:fill="auto"/>
        <w:spacing w:before="200" w:after="0" w:line="276" w:lineRule="auto"/>
        <w:ind w:left="576" w:hanging="576"/>
      </w:pPr>
      <w:bookmarkStart w:id="64" w:name="_Toc244868165"/>
      <w:bookmarkStart w:id="65" w:name="_Toc292694760"/>
      <w:r>
        <w:t>Integration strategy</w:t>
      </w:r>
      <w:bookmarkEnd w:id="64"/>
      <w:bookmarkEnd w:id="65"/>
    </w:p>
    <w:p w14:paraId="56A64202" w14:textId="77777777" w:rsidR="00527AF3" w:rsidRDefault="00527AF3" w:rsidP="00527AF3">
      <w:pPr>
        <w:pStyle w:val="Anleitung"/>
        <w:contextualSpacing/>
      </w:pPr>
      <w:bookmarkStart w:id="66" w:name="_Toc244868166"/>
      <w:r>
        <w:t xml:space="preserve">Describe </w:t>
      </w:r>
    </w:p>
    <w:p w14:paraId="433F30FA" w14:textId="77777777" w:rsidR="00527AF3" w:rsidRDefault="00527AF3" w:rsidP="00527AF3">
      <w:pPr>
        <w:pStyle w:val="Anleitung"/>
        <w:numPr>
          <w:ilvl w:val="0"/>
          <w:numId w:val="19"/>
        </w:numPr>
        <w:contextualSpacing/>
      </w:pPr>
      <w:r>
        <w:t xml:space="preserve">in which sequence which combination of components has to be tested, </w:t>
      </w:r>
    </w:p>
    <w:p w14:paraId="6A46B006" w14:textId="52F4B506" w:rsidR="00527AF3" w:rsidRDefault="00527AF3" w:rsidP="00527AF3">
      <w:pPr>
        <w:pStyle w:val="Anleitung"/>
        <w:numPr>
          <w:ilvl w:val="0"/>
          <w:numId w:val="19"/>
        </w:numPr>
        <w:contextualSpacing/>
      </w:pPr>
      <w:r>
        <w:t>whether/which test drives and/or mock-objects are required</w:t>
      </w:r>
      <w:r w:rsidR="00C55DD5">
        <w:t xml:space="preserve"> and</w:t>
      </w:r>
    </w:p>
    <w:p w14:paraId="34DBC1C7" w14:textId="6769CA1E" w:rsidR="00527AF3" w:rsidRDefault="00C55DD5" w:rsidP="00527AF3">
      <w:pPr>
        <w:pStyle w:val="Anleitung"/>
        <w:numPr>
          <w:ilvl w:val="0"/>
          <w:numId w:val="19"/>
        </w:numPr>
        <w:contextualSpacing/>
      </w:pPr>
      <w:r>
        <w:t xml:space="preserve">the </w:t>
      </w:r>
      <w:r w:rsidR="00527AF3">
        <w:t xml:space="preserve">aspects to </w:t>
      </w:r>
      <w:r>
        <w:t xml:space="preserve">tested </w:t>
      </w:r>
      <w:r w:rsidR="00527AF3">
        <w:t>(e.g. performance, robustness)</w:t>
      </w:r>
    </w:p>
    <w:p w14:paraId="77766527" w14:textId="47830C19" w:rsidR="00EC1FC1" w:rsidRPr="00D840CD" w:rsidRDefault="009F3BB2" w:rsidP="00EC1FC1">
      <w:pPr>
        <w:pStyle w:val="Heading2"/>
        <w:shd w:val="clear" w:color="auto" w:fill="auto"/>
        <w:spacing w:before="200" w:after="0" w:line="276" w:lineRule="auto"/>
        <w:ind w:left="576" w:hanging="576"/>
      </w:pPr>
      <w:bookmarkStart w:id="67" w:name="_Toc292694761"/>
      <w:bookmarkEnd w:id="66"/>
      <w:r>
        <w:t>Other instructions and requirements for testing</w:t>
      </w:r>
      <w:bookmarkEnd w:id="67"/>
    </w:p>
    <w:p w14:paraId="6CBA9F74" w14:textId="77777777" w:rsidR="009F3BB2" w:rsidRDefault="009F3BB2" w:rsidP="009F3BB2">
      <w:pPr>
        <w:pStyle w:val="Anleitung"/>
      </w:pPr>
      <w:bookmarkStart w:id="68" w:name="_Toc327023087"/>
      <w:bookmarkStart w:id="69" w:name="_Toc223764465"/>
      <w:r>
        <w:t>If not already part of software development plan you can address coverage, tools, test frameworks, frequency of regression testing etc.</w:t>
      </w:r>
    </w:p>
    <w:p w14:paraId="295D1CC9" w14:textId="77777777" w:rsidR="00C55DD5" w:rsidRDefault="00C55DD5" w:rsidP="004E32F6"/>
    <w:p w14:paraId="64795400" w14:textId="77777777" w:rsidR="00C55DD5" w:rsidRDefault="00C55DD5" w:rsidP="004E32F6">
      <w:bookmarkStart w:id="70" w:name="_Toc223764466"/>
      <w:bookmarkEnd w:id="53"/>
      <w:bookmarkEnd w:id="68"/>
      <w:bookmarkEnd w:id="69"/>
    </w:p>
    <w:p w14:paraId="46F00429" w14:textId="3930C7A3" w:rsidR="00E52E4C" w:rsidRPr="00843F1A" w:rsidRDefault="003703AD" w:rsidP="00E52E4C">
      <w:pPr>
        <w:pStyle w:val="Heading1"/>
      </w:pPr>
      <w:bookmarkStart w:id="71" w:name="_Toc292694763"/>
      <w:bookmarkEnd w:id="70"/>
      <w:r w:rsidRPr="00843F1A">
        <w:lastRenderedPageBreak/>
        <w:t>Design decisions</w:t>
      </w:r>
      <w:bookmarkEnd w:id="71"/>
    </w:p>
    <w:p w14:paraId="00DC664D" w14:textId="26395688" w:rsidR="00E52E4C" w:rsidRPr="00D840CD" w:rsidRDefault="003703AD" w:rsidP="00E52E4C">
      <w:pPr>
        <w:pStyle w:val="Heading2"/>
      </w:pPr>
      <w:bookmarkStart w:id="72" w:name="_Toc223764467"/>
      <w:bookmarkStart w:id="73" w:name="_Toc292694764"/>
      <w:r>
        <w:t>Desi</w:t>
      </w:r>
      <w:r w:rsidR="00F03D63">
        <w:t>gn decision</w:t>
      </w:r>
      <w:r w:rsidR="00E52E4C" w:rsidRPr="00D840CD">
        <w:t xml:space="preserve"> 1: </w:t>
      </w:r>
      <w:bookmarkEnd w:id="72"/>
      <w:bookmarkEnd w:id="73"/>
      <w:r w:rsidR="00D750F9">
        <w:t>Web Development</w:t>
      </w:r>
    </w:p>
    <w:p w14:paraId="339F9883" w14:textId="77777777" w:rsidR="00D750F9" w:rsidRDefault="00D750F9" w:rsidP="00D750F9">
      <w:pPr>
        <w:pStyle w:val="Anleitung"/>
        <w:numPr>
          <w:ilvl w:val="0"/>
          <w:numId w:val="20"/>
        </w:numPr>
        <w:contextualSpacing/>
        <w:rPr>
          <w:b/>
          <w:i w:val="0"/>
          <w:color w:val="000000" w:themeColor="text1"/>
          <w:sz w:val="22"/>
        </w:rPr>
      </w:pPr>
      <w:bookmarkStart w:id="74" w:name="_Toc223764468"/>
      <w:r w:rsidRPr="00E023DC">
        <w:rPr>
          <w:b/>
          <w:i w:val="0"/>
          <w:color w:val="000000" w:themeColor="text1"/>
          <w:sz w:val="22"/>
        </w:rPr>
        <w:t>What had to be decided</w:t>
      </w:r>
    </w:p>
    <w:p w14:paraId="0CAAA379" w14:textId="77777777" w:rsidR="00D750F9" w:rsidRPr="00E023DC" w:rsidRDefault="00D750F9" w:rsidP="00D750F9">
      <w:pPr>
        <w:pStyle w:val="Anleitung"/>
        <w:numPr>
          <w:ilvl w:val="0"/>
          <w:numId w:val="25"/>
        </w:numPr>
        <w:contextualSpacing/>
        <w:rPr>
          <w:b/>
          <w:i w:val="0"/>
          <w:color w:val="000000" w:themeColor="text1"/>
          <w:sz w:val="22"/>
        </w:rPr>
      </w:pPr>
      <w:r>
        <w:rPr>
          <w:bCs/>
          <w:i w:val="0"/>
          <w:color w:val="000000" w:themeColor="text1"/>
          <w:sz w:val="22"/>
        </w:rPr>
        <w:t>How to build the web interface</w:t>
      </w:r>
    </w:p>
    <w:p w14:paraId="094E102F" w14:textId="77777777" w:rsidR="00D750F9" w:rsidRDefault="00D750F9" w:rsidP="00D750F9">
      <w:pPr>
        <w:pStyle w:val="Anleitung"/>
        <w:numPr>
          <w:ilvl w:val="0"/>
          <w:numId w:val="20"/>
        </w:numPr>
        <w:contextualSpacing/>
        <w:rPr>
          <w:b/>
          <w:i w:val="0"/>
          <w:color w:val="000000" w:themeColor="text1"/>
          <w:sz w:val="22"/>
        </w:rPr>
      </w:pPr>
      <w:r w:rsidRPr="00E023DC">
        <w:rPr>
          <w:b/>
          <w:i w:val="0"/>
          <w:color w:val="000000" w:themeColor="text1"/>
          <w:sz w:val="22"/>
        </w:rPr>
        <w:t>What have been the options</w:t>
      </w:r>
    </w:p>
    <w:p w14:paraId="12CF8988" w14:textId="77777777" w:rsidR="00D750F9" w:rsidRPr="00673FF9" w:rsidRDefault="00D750F9" w:rsidP="00D750F9">
      <w:pPr>
        <w:pStyle w:val="Anleitung"/>
        <w:numPr>
          <w:ilvl w:val="0"/>
          <w:numId w:val="25"/>
        </w:numPr>
        <w:contextualSpacing/>
        <w:rPr>
          <w:b/>
          <w:i w:val="0"/>
          <w:color w:val="000000" w:themeColor="text1"/>
          <w:sz w:val="22"/>
        </w:rPr>
      </w:pPr>
      <w:r>
        <w:rPr>
          <w:bCs/>
          <w:i w:val="0"/>
          <w:color w:val="000000" w:themeColor="text1"/>
          <w:sz w:val="22"/>
        </w:rPr>
        <w:t>Web interface in JSP, ASP, PHP.</w:t>
      </w:r>
    </w:p>
    <w:p w14:paraId="3EDBF18F" w14:textId="77777777" w:rsidR="00D750F9" w:rsidRPr="00E023DC" w:rsidRDefault="00D750F9" w:rsidP="00D750F9">
      <w:pPr>
        <w:pStyle w:val="Anleitung"/>
        <w:numPr>
          <w:ilvl w:val="0"/>
          <w:numId w:val="25"/>
        </w:numPr>
        <w:contextualSpacing/>
        <w:rPr>
          <w:b/>
          <w:i w:val="0"/>
          <w:color w:val="000000" w:themeColor="text1"/>
          <w:sz w:val="22"/>
        </w:rPr>
      </w:pPr>
      <w:r>
        <w:rPr>
          <w:bCs/>
          <w:i w:val="0"/>
          <w:color w:val="000000" w:themeColor="text1"/>
          <w:sz w:val="22"/>
        </w:rPr>
        <w:t>SOAP or RESTful services.</w:t>
      </w:r>
    </w:p>
    <w:p w14:paraId="16CEDBE9" w14:textId="77777777" w:rsidR="00D750F9" w:rsidRDefault="00D750F9" w:rsidP="00D750F9">
      <w:pPr>
        <w:pStyle w:val="Anleitung"/>
        <w:numPr>
          <w:ilvl w:val="0"/>
          <w:numId w:val="20"/>
        </w:numPr>
        <w:contextualSpacing/>
        <w:rPr>
          <w:b/>
          <w:i w:val="0"/>
          <w:color w:val="000000" w:themeColor="text1"/>
          <w:sz w:val="22"/>
        </w:rPr>
      </w:pPr>
      <w:r w:rsidRPr="00E023DC">
        <w:rPr>
          <w:b/>
          <w:i w:val="0"/>
          <w:color w:val="000000" w:themeColor="text1"/>
          <w:sz w:val="22"/>
        </w:rPr>
        <w:t xml:space="preserve">The advantages and disadvantages of  the respective options </w:t>
      </w:r>
    </w:p>
    <w:p w14:paraId="18D72EC5" w14:textId="77777777" w:rsidR="00D750F9" w:rsidRPr="00722930" w:rsidRDefault="00D750F9" w:rsidP="00D750F9">
      <w:pPr>
        <w:pStyle w:val="Anleitung"/>
        <w:numPr>
          <w:ilvl w:val="0"/>
          <w:numId w:val="26"/>
        </w:numPr>
        <w:contextualSpacing/>
        <w:rPr>
          <w:b/>
          <w:i w:val="0"/>
          <w:color w:val="000000" w:themeColor="text1"/>
          <w:sz w:val="22"/>
        </w:rPr>
      </w:pPr>
      <w:r>
        <w:rPr>
          <w:bCs/>
          <w:i w:val="0"/>
          <w:color w:val="000000" w:themeColor="text1"/>
          <w:sz w:val="22"/>
        </w:rPr>
        <w:t>JSP and ASP.NET experience was absent</w:t>
      </w:r>
    </w:p>
    <w:p w14:paraId="122A0D17" w14:textId="77777777" w:rsidR="00D750F9" w:rsidRPr="00E023DC" w:rsidRDefault="00D750F9" w:rsidP="00D750F9">
      <w:pPr>
        <w:pStyle w:val="Anleitung"/>
        <w:numPr>
          <w:ilvl w:val="0"/>
          <w:numId w:val="26"/>
        </w:numPr>
        <w:contextualSpacing/>
        <w:rPr>
          <w:b/>
          <w:i w:val="0"/>
          <w:color w:val="000000" w:themeColor="text1"/>
          <w:sz w:val="22"/>
        </w:rPr>
      </w:pPr>
      <w:r w:rsidRPr="00962F6E">
        <w:rPr>
          <w:bCs/>
          <w:i w:val="0"/>
          <w:color w:val="000000" w:themeColor="text1"/>
          <w:sz w:val="22"/>
        </w:rPr>
        <w:t>REST accesses data while SOAP performs operations through a more standardized set of messaging patterns</w:t>
      </w:r>
      <w:r>
        <w:rPr>
          <w:bCs/>
          <w:i w:val="0"/>
          <w:color w:val="000000" w:themeColor="text1"/>
          <w:sz w:val="22"/>
        </w:rPr>
        <w:t>. Since SOAP fulfilled our requirement of performing operations via a standardized set of messaging patterns, SOAP was used.</w:t>
      </w:r>
      <w:r>
        <w:rPr>
          <w:bCs/>
          <w:i w:val="0"/>
          <w:color w:val="000000" w:themeColor="text1"/>
          <w:sz w:val="22"/>
        </w:rPr>
        <w:br/>
      </w:r>
    </w:p>
    <w:p w14:paraId="7244F6CE" w14:textId="77777777" w:rsidR="00D750F9" w:rsidRDefault="00D750F9" w:rsidP="00D750F9">
      <w:pPr>
        <w:pStyle w:val="Anleitung"/>
        <w:numPr>
          <w:ilvl w:val="0"/>
          <w:numId w:val="20"/>
        </w:numPr>
        <w:contextualSpacing/>
        <w:rPr>
          <w:b/>
          <w:i w:val="0"/>
          <w:color w:val="000000" w:themeColor="text1"/>
          <w:sz w:val="22"/>
        </w:rPr>
      </w:pPr>
      <w:r w:rsidRPr="00E023DC">
        <w:rPr>
          <w:b/>
          <w:i w:val="0"/>
          <w:color w:val="000000" w:themeColor="text1"/>
          <w:sz w:val="22"/>
        </w:rPr>
        <w:t>The reason you have chosen one alternative over the others</w:t>
      </w:r>
    </w:p>
    <w:p w14:paraId="5ABD39AA" w14:textId="77777777" w:rsidR="00D750F9" w:rsidRPr="008F0613" w:rsidRDefault="00D750F9" w:rsidP="00D750F9">
      <w:pPr>
        <w:pStyle w:val="Anleitung"/>
        <w:numPr>
          <w:ilvl w:val="0"/>
          <w:numId w:val="27"/>
        </w:numPr>
        <w:contextualSpacing/>
        <w:rPr>
          <w:b/>
          <w:i w:val="0"/>
          <w:color w:val="000000" w:themeColor="text1"/>
          <w:sz w:val="22"/>
        </w:rPr>
      </w:pPr>
      <w:r>
        <w:rPr>
          <w:bCs/>
          <w:i w:val="0"/>
          <w:color w:val="000000" w:themeColor="text1"/>
          <w:sz w:val="22"/>
        </w:rPr>
        <w:t>PHP experience was present.</w:t>
      </w:r>
    </w:p>
    <w:p w14:paraId="285A2047" w14:textId="77777777" w:rsidR="00D750F9" w:rsidRPr="008F0613" w:rsidRDefault="00D750F9" w:rsidP="00D750F9">
      <w:pPr>
        <w:pStyle w:val="Anleitung"/>
        <w:numPr>
          <w:ilvl w:val="0"/>
          <w:numId w:val="27"/>
        </w:numPr>
        <w:contextualSpacing/>
        <w:rPr>
          <w:b/>
          <w:i w:val="0"/>
          <w:color w:val="000000" w:themeColor="text1"/>
          <w:sz w:val="22"/>
        </w:rPr>
      </w:pPr>
      <w:r>
        <w:rPr>
          <w:bCs/>
          <w:i w:val="0"/>
          <w:color w:val="000000" w:themeColor="text1"/>
          <w:sz w:val="22"/>
        </w:rPr>
        <w:t>Test server and Main server supported PHP.</w:t>
      </w:r>
    </w:p>
    <w:p w14:paraId="2494FE64" w14:textId="77777777" w:rsidR="00D750F9" w:rsidRDefault="00D750F9" w:rsidP="00D750F9">
      <w:pPr>
        <w:pStyle w:val="Anleitung"/>
        <w:numPr>
          <w:ilvl w:val="0"/>
          <w:numId w:val="27"/>
        </w:numPr>
        <w:contextualSpacing/>
        <w:rPr>
          <w:b/>
          <w:i w:val="0"/>
          <w:color w:val="000000" w:themeColor="text1"/>
          <w:sz w:val="22"/>
        </w:rPr>
      </w:pPr>
      <w:r>
        <w:rPr>
          <w:bCs/>
          <w:i w:val="0"/>
          <w:color w:val="000000" w:themeColor="text1"/>
          <w:sz w:val="22"/>
        </w:rPr>
        <w:t>Had experience with SOAP web services.</w:t>
      </w:r>
    </w:p>
    <w:p w14:paraId="3FE3A3BC" w14:textId="6443E2FD" w:rsidR="00C55DD5" w:rsidRDefault="00C55DD5" w:rsidP="004E32F6"/>
    <w:p w14:paraId="726558D5" w14:textId="6DE7ABDB" w:rsidR="00E52E4C" w:rsidRPr="00D840CD" w:rsidRDefault="00F03D63" w:rsidP="005A173A">
      <w:pPr>
        <w:pStyle w:val="Heading2"/>
      </w:pPr>
      <w:bookmarkStart w:id="75" w:name="_Toc292694765"/>
      <w:r>
        <w:t>Design decision</w:t>
      </w:r>
      <w:r w:rsidR="00E52E4C" w:rsidRPr="00D840CD">
        <w:t xml:space="preserve"> 2: </w:t>
      </w:r>
      <w:bookmarkEnd w:id="74"/>
      <w:bookmarkEnd w:id="75"/>
      <w:r w:rsidR="00D750F9">
        <w:t>Inclusion of Amazon S3 Storage</w:t>
      </w:r>
    </w:p>
    <w:p w14:paraId="6BB8D509" w14:textId="77777777" w:rsidR="00D750F9" w:rsidRDefault="00D750F9" w:rsidP="00D750F9">
      <w:pPr>
        <w:pStyle w:val="Anleitung"/>
        <w:numPr>
          <w:ilvl w:val="0"/>
          <w:numId w:val="20"/>
        </w:numPr>
        <w:contextualSpacing/>
        <w:rPr>
          <w:b/>
          <w:i w:val="0"/>
          <w:color w:val="000000" w:themeColor="text1"/>
          <w:sz w:val="22"/>
        </w:rPr>
      </w:pPr>
      <w:r w:rsidRPr="00D72621">
        <w:rPr>
          <w:b/>
          <w:i w:val="0"/>
          <w:color w:val="000000" w:themeColor="text1"/>
          <w:sz w:val="22"/>
        </w:rPr>
        <w:t>What had to be decided</w:t>
      </w:r>
    </w:p>
    <w:p w14:paraId="2CD1AA70" w14:textId="77777777" w:rsidR="00D750F9" w:rsidRPr="00D72621" w:rsidRDefault="00D750F9" w:rsidP="00D750F9">
      <w:pPr>
        <w:pStyle w:val="Anleitung"/>
        <w:numPr>
          <w:ilvl w:val="0"/>
          <w:numId w:val="28"/>
        </w:numPr>
        <w:contextualSpacing/>
        <w:rPr>
          <w:b/>
          <w:i w:val="0"/>
          <w:color w:val="000000" w:themeColor="text1"/>
          <w:sz w:val="22"/>
        </w:rPr>
      </w:pPr>
      <w:r>
        <w:rPr>
          <w:bCs/>
          <w:i w:val="0"/>
          <w:color w:val="000000" w:themeColor="text1"/>
          <w:sz w:val="22"/>
        </w:rPr>
        <w:t>How to push the tools to the app</w:t>
      </w:r>
    </w:p>
    <w:p w14:paraId="02846162" w14:textId="77777777" w:rsidR="00D750F9" w:rsidRDefault="00D750F9" w:rsidP="00D750F9">
      <w:pPr>
        <w:pStyle w:val="Anleitung"/>
        <w:numPr>
          <w:ilvl w:val="0"/>
          <w:numId w:val="20"/>
        </w:numPr>
        <w:contextualSpacing/>
        <w:rPr>
          <w:b/>
          <w:i w:val="0"/>
          <w:color w:val="000000" w:themeColor="text1"/>
          <w:sz w:val="22"/>
        </w:rPr>
      </w:pPr>
      <w:r w:rsidRPr="00D72621">
        <w:rPr>
          <w:b/>
          <w:i w:val="0"/>
          <w:color w:val="000000" w:themeColor="text1"/>
          <w:sz w:val="22"/>
        </w:rPr>
        <w:t>What have been the options</w:t>
      </w:r>
    </w:p>
    <w:p w14:paraId="2B98A626" w14:textId="77777777" w:rsidR="00D750F9" w:rsidRPr="00D72621" w:rsidRDefault="00D750F9" w:rsidP="00D750F9">
      <w:pPr>
        <w:pStyle w:val="Anleitung"/>
        <w:numPr>
          <w:ilvl w:val="0"/>
          <w:numId w:val="28"/>
        </w:numPr>
        <w:contextualSpacing/>
        <w:rPr>
          <w:b/>
          <w:i w:val="0"/>
          <w:color w:val="000000" w:themeColor="text1"/>
          <w:sz w:val="22"/>
        </w:rPr>
      </w:pPr>
      <w:r>
        <w:rPr>
          <w:bCs/>
          <w:i w:val="0"/>
          <w:color w:val="000000" w:themeColor="text1"/>
          <w:sz w:val="22"/>
        </w:rPr>
        <w:t>Pushing the tools from S3 to the hospital server</w:t>
      </w:r>
    </w:p>
    <w:p w14:paraId="1A2AC678" w14:textId="77777777" w:rsidR="00D750F9" w:rsidRDefault="00D750F9" w:rsidP="00D750F9">
      <w:pPr>
        <w:pStyle w:val="Anleitung"/>
        <w:numPr>
          <w:ilvl w:val="0"/>
          <w:numId w:val="20"/>
        </w:numPr>
        <w:contextualSpacing/>
        <w:rPr>
          <w:b/>
          <w:i w:val="0"/>
          <w:color w:val="000000" w:themeColor="text1"/>
          <w:sz w:val="22"/>
        </w:rPr>
      </w:pPr>
      <w:r w:rsidRPr="00D72621">
        <w:rPr>
          <w:b/>
          <w:i w:val="0"/>
          <w:color w:val="000000" w:themeColor="text1"/>
          <w:sz w:val="22"/>
        </w:rPr>
        <w:t xml:space="preserve">The advantages and disadvantages of  the respective options </w:t>
      </w:r>
    </w:p>
    <w:p w14:paraId="760C98B8" w14:textId="77777777" w:rsidR="00D750F9" w:rsidRPr="00D72621" w:rsidRDefault="00D750F9" w:rsidP="00D750F9">
      <w:pPr>
        <w:pStyle w:val="Anleitung"/>
        <w:numPr>
          <w:ilvl w:val="0"/>
          <w:numId w:val="28"/>
        </w:numPr>
        <w:contextualSpacing/>
        <w:rPr>
          <w:b/>
          <w:i w:val="0"/>
          <w:color w:val="000000" w:themeColor="text1"/>
          <w:sz w:val="22"/>
        </w:rPr>
      </w:pPr>
      <w:r>
        <w:rPr>
          <w:bCs/>
          <w:i w:val="0"/>
          <w:color w:val="000000" w:themeColor="text1"/>
          <w:sz w:val="22"/>
        </w:rPr>
        <w:t>The tools are kept secure on S3 storage and pushed as needed to the hospital server</w:t>
      </w:r>
    </w:p>
    <w:p w14:paraId="5C4BD4B6" w14:textId="77777777" w:rsidR="00D750F9" w:rsidRDefault="00D750F9" w:rsidP="00D750F9">
      <w:pPr>
        <w:pStyle w:val="Anleitung"/>
        <w:numPr>
          <w:ilvl w:val="0"/>
          <w:numId w:val="20"/>
        </w:numPr>
        <w:contextualSpacing/>
        <w:rPr>
          <w:b/>
          <w:i w:val="0"/>
          <w:color w:val="000000" w:themeColor="text1"/>
          <w:sz w:val="22"/>
        </w:rPr>
      </w:pPr>
      <w:r w:rsidRPr="00D72621">
        <w:rPr>
          <w:b/>
          <w:i w:val="0"/>
          <w:color w:val="000000" w:themeColor="text1"/>
          <w:sz w:val="22"/>
        </w:rPr>
        <w:t>The reason you have chosen one alternative over the others</w:t>
      </w:r>
    </w:p>
    <w:p w14:paraId="3B972AE0" w14:textId="3D2ACF08" w:rsidR="00C55DD5" w:rsidRPr="005F06EA" w:rsidRDefault="00D750F9" w:rsidP="004E32F6">
      <w:pPr>
        <w:pStyle w:val="Anleitung"/>
        <w:numPr>
          <w:ilvl w:val="0"/>
          <w:numId w:val="28"/>
        </w:numPr>
        <w:contextualSpacing/>
        <w:rPr>
          <w:b/>
          <w:i w:val="0"/>
          <w:color w:val="000000" w:themeColor="text1"/>
          <w:sz w:val="22"/>
        </w:rPr>
      </w:pPr>
      <w:r>
        <w:rPr>
          <w:bCs/>
          <w:i w:val="0"/>
          <w:color w:val="000000" w:themeColor="text1"/>
          <w:sz w:val="22"/>
        </w:rPr>
        <w:t>There was no other option available</w:t>
      </w:r>
    </w:p>
    <w:p w14:paraId="71D7D1C0" w14:textId="4BA382FC" w:rsidR="00E52E4C" w:rsidRPr="00D840CD" w:rsidRDefault="00F03D63" w:rsidP="005A173A">
      <w:pPr>
        <w:pStyle w:val="Heading1"/>
      </w:pPr>
      <w:bookmarkStart w:id="76" w:name="_Toc292694766"/>
      <w:r>
        <w:t>Risks</w:t>
      </w:r>
      <w:bookmarkEnd w:id="76"/>
    </w:p>
    <w:p w14:paraId="7634CAB3" w14:textId="77777777" w:rsidR="005A0964" w:rsidRDefault="005A0964" w:rsidP="005A0964">
      <w:pPr>
        <w:pStyle w:val="ListParagraph"/>
        <w:numPr>
          <w:ilvl w:val="0"/>
          <w:numId w:val="24"/>
        </w:numPr>
      </w:pPr>
      <w:r>
        <w:t xml:space="preserve">Web App </w:t>
      </w:r>
      <w:r w:rsidRPr="00B5284B">
        <w:rPr>
          <w:b/>
          <w:u w:val="single"/>
        </w:rPr>
        <w:t>will fail/malfunction/data loss can occur IF</w:t>
      </w:r>
      <w:r>
        <w:t>:</w:t>
      </w:r>
    </w:p>
    <w:p w14:paraId="625135C1" w14:textId="77777777" w:rsidR="005A0964" w:rsidRPr="006E001F" w:rsidRDefault="005A0964" w:rsidP="005A0964">
      <w:pPr>
        <w:pStyle w:val="ListParagraph"/>
        <w:numPr>
          <w:ilvl w:val="1"/>
          <w:numId w:val="24"/>
        </w:numPr>
        <w:rPr>
          <w:rFonts w:asciiTheme="minorHAnsi" w:eastAsia="MS Mincho" w:hAnsiTheme="minorHAnsi"/>
          <w:color w:val="000000"/>
          <w:szCs w:val="24"/>
          <w:lang w:eastAsia="de-DE"/>
        </w:rPr>
      </w:pPr>
      <w:r w:rsidRPr="006E001F">
        <w:rPr>
          <w:rFonts w:asciiTheme="minorHAnsi" w:eastAsia="MS Mincho" w:hAnsiTheme="minorHAnsi"/>
          <w:color w:val="000000"/>
          <w:szCs w:val="24"/>
          <w:lang w:eastAsia="de-DE"/>
        </w:rPr>
        <w:t>Internet connectivity is lost</w:t>
      </w:r>
    </w:p>
    <w:p w14:paraId="60881796" w14:textId="77777777" w:rsidR="005A0964" w:rsidRPr="006E001F" w:rsidRDefault="005A0964" w:rsidP="005A0964">
      <w:pPr>
        <w:pStyle w:val="ListParagraph"/>
        <w:numPr>
          <w:ilvl w:val="1"/>
          <w:numId w:val="24"/>
        </w:numPr>
        <w:rPr>
          <w:rFonts w:asciiTheme="minorHAnsi" w:eastAsia="MS Mincho" w:hAnsiTheme="minorHAnsi"/>
          <w:color w:val="000000"/>
          <w:szCs w:val="24"/>
          <w:lang w:eastAsia="de-DE"/>
        </w:rPr>
      </w:pPr>
      <w:r w:rsidRPr="006E001F">
        <w:rPr>
          <w:rFonts w:asciiTheme="minorHAnsi" w:eastAsia="MS Mincho" w:hAnsiTheme="minorHAnsi"/>
          <w:color w:val="000000"/>
          <w:szCs w:val="24"/>
          <w:lang w:eastAsia="de-DE"/>
        </w:rPr>
        <w:t>Communication link with the server is lost</w:t>
      </w:r>
    </w:p>
    <w:p w14:paraId="5FFDB39A" w14:textId="77777777" w:rsidR="005A0964" w:rsidRPr="006E001F" w:rsidRDefault="005A0964" w:rsidP="005A0964">
      <w:pPr>
        <w:pStyle w:val="ListParagraph"/>
        <w:numPr>
          <w:ilvl w:val="1"/>
          <w:numId w:val="24"/>
        </w:numPr>
        <w:rPr>
          <w:rFonts w:asciiTheme="minorHAnsi" w:eastAsia="MS Mincho" w:hAnsiTheme="minorHAnsi"/>
          <w:color w:val="000000"/>
          <w:szCs w:val="24"/>
          <w:lang w:eastAsia="de-DE"/>
        </w:rPr>
      </w:pPr>
      <w:r w:rsidRPr="006E001F">
        <w:rPr>
          <w:rFonts w:asciiTheme="minorHAnsi" w:eastAsia="MS Mincho" w:hAnsiTheme="minorHAnsi"/>
          <w:color w:val="000000"/>
          <w:szCs w:val="24"/>
          <w:lang w:eastAsia="de-DE"/>
        </w:rPr>
        <w:t>Screen size less than 20 inches (1680 x 1050 pixels) is being used</w:t>
      </w:r>
    </w:p>
    <w:p w14:paraId="22DFFA2E" w14:textId="77777777" w:rsidR="005A0964" w:rsidRDefault="005A0964" w:rsidP="005A0964">
      <w:pPr>
        <w:pStyle w:val="ListParagraph"/>
        <w:numPr>
          <w:ilvl w:val="1"/>
          <w:numId w:val="24"/>
        </w:numPr>
        <w:rPr>
          <w:rFonts w:asciiTheme="minorHAnsi" w:eastAsia="MS Mincho" w:hAnsiTheme="minorHAnsi"/>
          <w:color w:val="000000"/>
          <w:szCs w:val="24"/>
          <w:lang w:eastAsia="de-DE"/>
        </w:rPr>
      </w:pPr>
      <w:r w:rsidRPr="006E001F">
        <w:rPr>
          <w:rFonts w:asciiTheme="minorHAnsi" w:eastAsia="MS Mincho" w:hAnsiTheme="minorHAnsi"/>
          <w:color w:val="000000"/>
          <w:szCs w:val="24"/>
          <w:lang w:eastAsia="de-DE"/>
        </w:rPr>
        <w:t>Browser window is closed without clicking on save button or</w:t>
      </w:r>
      <w:r>
        <w:rPr>
          <w:rFonts w:asciiTheme="minorHAnsi" w:eastAsia="MS Mincho" w:hAnsiTheme="minorHAnsi"/>
          <w:color w:val="000000"/>
          <w:szCs w:val="24"/>
          <w:lang w:eastAsia="de-DE"/>
        </w:rPr>
        <w:t xml:space="preserve"> logging off properly</w:t>
      </w:r>
    </w:p>
    <w:p w14:paraId="058D8B62" w14:textId="77777777" w:rsidR="005A0964" w:rsidRDefault="005A0964" w:rsidP="005A0964">
      <w:pPr>
        <w:pStyle w:val="ListParagraph"/>
        <w:numPr>
          <w:ilvl w:val="1"/>
          <w:numId w:val="24"/>
        </w:numPr>
        <w:rPr>
          <w:rFonts w:asciiTheme="minorHAnsi" w:eastAsia="MS Mincho" w:hAnsiTheme="minorHAnsi"/>
          <w:color w:val="000000"/>
          <w:szCs w:val="24"/>
          <w:lang w:eastAsia="de-DE"/>
        </w:rPr>
      </w:pPr>
      <w:r>
        <w:rPr>
          <w:rFonts w:asciiTheme="minorHAnsi" w:eastAsia="MS Mincho" w:hAnsiTheme="minorHAnsi"/>
          <w:color w:val="000000"/>
          <w:szCs w:val="24"/>
          <w:lang w:eastAsia="de-DE"/>
        </w:rPr>
        <w:t>Invalid tool profile and rule profile data was entered</w:t>
      </w:r>
    </w:p>
    <w:p w14:paraId="2228EBD2" w14:textId="77777777" w:rsidR="005A0964" w:rsidRDefault="005A0964" w:rsidP="005A0964">
      <w:pPr>
        <w:pStyle w:val="ListParagraph"/>
        <w:numPr>
          <w:ilvl w:val="1"/>
          <w:numId w:val="24"/>
        </w:numPr>
        <w:rPr>
          <w:rFonts w:asciiTheme="minorHAnsi" w:eastAsia="MS Mincho" w:hAnsiTheme="minorHAnsi"/>
          <w:color w:val="000000"/>
          <w:szCs w:val="24"/>
          <w:lang w:eastAsia="de-DE"/>
        </w:rPr>
      </w:pPr>
      <w:r>
        <w:rPr>
          <w:rFonts w:asciiTheme="minorHAnsi" w:eastAsia="MS Mincho" w:hAnsiTheme="minorHAnsi"/>
          <w:color w:val="000000"/>
          <w:szCs w:val="24"/>
          <w:lang w:eastAsia="de-DE"/>
        </w:rPr>
        <w:t>Rules having flaws in logic were created</w:t>
      </w:r>
    </w:p>
    <w:p w14:paraId="16EB9A21" w14:textId="77777777" w:rsidR="005A0964" w:rsidRPr="006E001F" w:rsidRDefault="005A0964" w:rsidP="005A0964">
      <w:pPr>
        <w:pStyle w:val="ListParagraph"/>
        <w:numPr>
          <w:ilvl w:val="1"/>
          <w:numId w:val="24"/>
        </w:numPr>
        <w:rPr>
          <w:rFonts w:asciiTheme="minorHAnsi" w:eastAsia="MS Mincho" w:hAnsiTheme="minorHAnsi"/>
          <w:color w:val="000000"/>
          <w:szCs w:val="24"/>
          <w:lang w:eastAsia="de-DE"/>
        </w:rPr>
      </w:pPr>
      <w:r>
        <w:rPr>
          <w:rFonts w:asciiTheme="minorHAnsi" w:eastAsia="MS Mincho" w:hAnsiTheme="minorHAnsi"/>
          <w:color w:val="000000"/>
          <w:szCs w:val="24"/>
          <w:lang w:eastAsia="de-DE"/>
        </w:rPr>
        <w:lastRenderedPageBreak/>
        <w:t>Unverified tool/rule was published</w:t>
      </w:r>
    </w:p>
    <w:p w14:paraId="52F770D7" w14:textId="77777777" w:rsidR="00E52E4C" w:rsidRPr="005A0964" w:rsidRDefault="00E52E4C" w:rsidP="005A173A">
      <w:pPr>
        <w:pStyle w:val="Heading1"/>
        <w:rPr>
          <w:color w:val="FF0000"/>
        </w:rPr>
      </w:pPr>
      <w:bookmarkStart w:id="77" w:name="_Toc223764470"/>
      <w:bookmarkStart w:id="78" w:name="_Toc292694767"/>
      <w:r w:rsidRPr="005A0964">
        <w:rPr>
          <w:color w:val="FF0000"/>
        </w:rPr>
        <w:t>Traceability</w:t>
      </w:r>
      <w:bookmarkEnd w:id="77"/>
      <w:bookmarkEnd w:id="78"/>
    </w:p>
    <w:p w14:paraId="79B0B85A" w14:textId="52F159F7" w:rsidR="00E52E4C" w:rsidRPr="00D840CD" w:rsidRDefault="00F03D63" w:rsidP="00E52E4C">
      <w:pPr>
        <w:pStyle w:val="Anleitung"/>
      </w:pPr>
      <w:r>
        <w:t>Describe briefly how requirements are addressed e.g. referring to a subchapter in this document, mentioning a function, method, component, architectural style or any other design decision</w:t>
      </w:r>
      <w:r w:rsidR="00440BF0">
        <w:t>.</w:t>
      </w:r>
      <w:r w:rsidR="00C55DD5">
        <w:t xml:space="preserve"> Alternatively you can trace the software requirements to the software architecture as part of the software architecture verification (review).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6"/>
        <w:gridCol w:w="1543"/>
        <w:gridCol w:w="5063"/>
      </w:tblGrid>
      <w:tr w:rsidR="00E52E4C" w:rsidRPr="00D840CD" w14:paraId="0B0C27D2" w14:textId="77777777" w:rsidTr="005A173A">
        <w:tc>
          <w:tcPr>
            <w:tcW w:w="2676" w:type="dxa"/>
            <w:shd w:val="clear" w:color="auto" w:fill="F2F2F2" w:themeFill="background1" w:themeFillShade="F2"/>
          </w:tcPr>
          <w:p w14:paraId="0B9D4325" w14:textId="7B885B40" w:rsidR="00E52E4C" w:rsidRPr="00D840CD" w:rsidRDefault="00F03D63" w:rsidP="005A173A">
            <w:pPr>
              <w:pStyle w:val="TableHeader"/>
            </w:pPr>
            <w:r w:rsidRPr="00647388">
              <w:t>ID of software system requirement</w:t>
            </w:r>
          </w:p>
        </w:tc>
        <w:tc>
          <w:tcPr>
            <w:tcW w:w="1543" w:type="dxa"/>
            <w:shd w:val="clear" w:color="auto" w:fill="F2F2F2" w:themeFill="background1" w:themeFillShade="F2"/>
          </w:tcPr>
          <w:p w14:paraId="2B258C07" w14:textId="7C15B689" w:rsidR="00E52E4C" w:rsidRPr="00D840CD" w:rsidRDefault="00F03D63" w:rsidP="005A173A">
            <w:pPr>
              <w:pStyle w:val="TableHeader"/>
            </w:pPr>
            <w:r w:rsidRPr="00647388">
              <w:t>Risk relevant</w:t>
            </w:r>
          </w:p>
        </w:tc>
        <w:tc>
          <w:tcPr>
            <w:tcW w:w="5063" w:type="dxa"/>
            <w:shd w:val="clear" w:color="auto" w:fill="F2F2F2" w:themeFill="background1" w:themeFillShade="F2"/>
          </w:tcPr>
          <w:p w14:paraId="5A79BB1D" w14:textId="1CF5FA26" w:rsidR="00E52E4C" w:rsidRPr="00D840CD" w:rsidRDefault="00F03D63" w:rsidP="005A173A">
            <w:pPr>
              <w:pStyle w:val="TableHeader"/>
            </w:pPr>
            <w:r>
              <w:t>Keyword or sentence how requirement is addressed</w:t>
            </w:r>
          </w:p>
        </w:tc>
      </w:tr>
      <w:tr w:rsidR="00E52E4C" w:rsidRPr="00D840CD" w14:paraId="1CB467AE" w14:textId="77777777" w:rsidTr="005A173A">
        <w:tc>
          <w:tcPr>
            <w:tcW w:w="2676" w:type="dxa"/>
          </w:tcPr>
          <w:p w14:paraId="6C60666C" w14:textId="77777777" w:rsidR="00E52E4C" w:rsidRPr="00D840CD" w:rsidRDefault="00E52E4C" w:rsidP="0059001B">
            <w:pPr>
              <w:spacing w:after="0" w:line="240" w:lineRule="auto"/>
            </w:pPr>
          </w:p>
        </w:tc>
        <w:tc>
          <w:tcPr>
            <w:tcW w:w="1543" w:type="dxa"/>
          </w:tcPr>
          <w:p w14:paraId="494633D8" w14:textId="77777777" w:rsidR="00E52E4C" w:rsidRPr="00D840CD" w:rsidRDefault="00E52E4C" w:rsidP="0059001B">
            <w:pPr>
              <w:spacing w:after="0" w:line="240" w:lineRule="auto"/>
            </w:pPr>
          </w:p>
        </w:tc>
        <w:tc>
          <w:tcPr>
            <w:tcW w:w="5063" w:type="dxa"/>
          </w:tcPr>
          <w:p w14:paraId="253FD3FD" w14:textId="77777777" w:rsidR="00E52E4C" w:rsidRPr="00D840CD" w:rsidRDefault="00E52E4C" w:rsidP="0059001B">
            <w:pPr>
              <w:spacing w:after="0" w:line="240" w:lineRule="auto"/>
            </w:pPr>
          </w:p>
        </w:tc>
      </w:tr>
      <w:tr w:rsidR="00E52E4C" w:rsidRPr="00D840CD" w14:paraId="4ED03752" w14:textId="77777777" w:rsidTr="005A173A">
        <w:tc>
          <w:tcPr>
            <w:tcW w:w="2676" w:type="dxa"/>
          </w:tcPr>
          <w:p w14:paraId="4FFA3EB9" w14:textId="77777777" w:rsidR="00E52E4C" w:rsidRPr="00D840CD" w:rsidRDefault="00E52E4C" w:rsidP="0059001B">
            <w:pPr>
              <w:spacing w:after="0" w:line="240" w:lineRule="auto"/>
            </w:pPr>
          </w:p>
        </w:tc>
        <w:tc>
          <w:tcPr>
            <w:tcW w:w="1543" w:type="dxa"/>
          </w:tcPr>
          <w:p w14:paraId="4E45281B" w14:textId="77777777" w:rsidR="00E52E4C" w:rsidRPr="00D840CD" w:rsidRDefault="00E52E4C" w:rsidP="0059001B">
            <w:pPr>
              <w:spacing w:after="0" w:line="240" w:lineRule="auto"/>
            </w:pPr>
          </w:p>
        </w:tc>
        <w:tc>
          <w:tcPr>
            <w:tcW w:w="5063" w:type="dxa"/>
          </w:tcPr>
          <w:p w14:paraId="4E207909" w14:textId="77777777" w:rsidR="00E52E4C" w:rsidRPr="00D840CD" w:rsidRDefault="00E52E4C" w:rsidP="0059001B">
            <w:pPr>
              <w:spacing w:after="0" w:line="240" w:lineRule="auto"/>
            </w:pPr>
          </w:p>
        </w:tc>
      </w:tr>
      <w:tr w:rsidR="00E52E4C" w:rsidRPr="00D840CD" w14:paraId="2B731977" w14:textId="77777777" w:rsidTr="005A173A">
        <w:tc>
          <w:tcPr>
            <w:tcW w:w="2676" w:type="dxa"/>
          </w:tcPr>
          <w:p w14:paraId="24E71198" w14:textId="77777777" w:rsidR="00E52E4C" w:rsidRPr="00D840CD" w:rsidRDefault="00E52E4C" w:rsidP="0059001B">
            <w:pPr>
              <w:spacing w:after="0" w:line="240" w:lineRule="auto"/>
            </w:pPr>
          </w:p>
        </w:tc>
        <w:tc>
          <w:tcPr>
            <w:tcW w:w="1543" w:type="dxa"/>
          </w:tcPr>
          <w:p w14:paraId="4F9AAEAA" w14:textId="77777777" w:rsidR="00E52E4C" w:rsidRPr="00D840CD" w:rsidRDefault="00E52E4C" w:rsidP="0059001B">
            <w:pPr>
              <w:spacing w:after="0" w:line="240" w:lineRule="auto"/>
            </w:pPr>
          </w:p>
        </w:tc>
        <w:tc>
          <w:tcPr>
            <w:tcW w:w="5063" w:type="dxa"/>
          </w:tcPr>
          <w:p w14:paraId="7C2B7D4E" w14:textId="77777777" w:rsidR="00E52E4C" w:rsidRPr="00D840CD" w:rsidRDefault="00E52E4C" w:rsidP="0059001B">
            <w:pPr>
              <w:spacing w:after="0" w:line="240" w:lineRule="auto"/>
            </w:pPr>
          </w:p>
        </w:tc>
      </w:tr>
    </w:tbl>
    <w:p w14:paraId="79A4B515" w14:textId="77777777" w:rsidR="00E52E4C" w:rsidRPr="00D840CD" w:rsidRDefault="00E52E4C" w:rsidP="00E52E4C"/>
    <w:p w14:paraId="3EC3D214" w14:textId="098E6A4A" w:rsidR="004D4636" w:rsidRPr="005A0964" w:rsidRDefault="00F03D63" w:rsidP="005A173A">
      <w:pPr>
        <w:pStyle w:val="Heading1"/>
        <w:rPr>
          <w:color w:val="FF0000"/>
        </w:rPr>
      </w:pPr>
      <w:bookmarkStart w:id="79" w:name="_Toc292694768"/>
      <w:bookmarkEnd w:id="12"/>
      <w:r w:rsidRPr="005A0964">
        <w:rPr>
          <w:color w:val="FF0000"/>
        </w:rPr>
        <w:t>Appendix</w:t>
      </w:r>
      <w:bookmarkEnd w:id="79"/>
    </w:p>
    <w:p w14:paraId="47D8CC87" w14:textId="4C561611" w:rsidR="00EC1FC1" w:rsidRPr="00D840CD" w:rsidRDefault="00F03D63" w:rsidP="00EC1FC1">
      <w:pPr>
        <w:pStyle w:val="Heading2"/>
      </w:pPr>
      <w:bookmarkStart w:id="80" w:name="_Toc244868174"/>
      <w:bookmarkStart w:id="81" w:name="_Toc292694769"/>
      <w:bookmarkStart w:id="82" w:name="_Toc222810883"/>
      <w:r>
        <w:t>Results of prototype validation</w:t>
      </w:r>
      <w:bookmarkEnd w:id="80"/>
      <w:bookmarkEnd w:id="81"/>
    </w:p>
    <w:p w14:paraId="632B31A1" w14:textId="77777777" w:rsidR="00EC1FC1" w:rsidRPr="00D840CD" w:rsidRDefault="00EC1FC1" w:rsidP="00EC1FC1">
      <w:pPr>
        <w:pStyle w:val="Anleitung"/>
      </w:pPr>
      <w:r w:rsidRPr="00D840CD">
        <w:t>Architectural / vertical prototypes are recommended to evaluate whether requirements (e.g. performance) will be met with the chosen architecture.</w:t>
      </w:r>
    </w:p>
    <w:bookmarkEnd w:id="82"/>
    <w:p w14:paraId="0B1BDE7C" w14:textId="77777777" w:rsidR="00EC1FC1" w:rsidRPr="00D840CD" w:rsidRDefault="00EC1FC1" w:rsidP="004D4636">
      <w:pPr>
        <w:spacing w:before="60" w:after="60"/>
      </w:pPr>
    </w:p>
    <w:bookmarkStart w:id="83" w:name="_Toc393793023" w:displacedByCustomXml="next"/>
    <w:bookmarkStart w:id="84" w:name="_Toc221599194" w:displacedByCustomXml="next"/>
    <w:bookmarkStart w:id="85" w:name="_Toc292694770" w:displacedByCustomXml="next"/>
    <w:sdt>
      <w:sdtPr>
        <w:rPr>
          <w:rFonts w:asciiTheme="minorHAnsi" w:eastAsia="Calibri" w:hAnsiTheme="minorHAnsi"/>
          <w:b w:val="0"/>
          <w:bCs w:val="0"/>
          <w:i/>
          <w:color w:val="808080" w:themeColor="background1" w:themeShade="80"/>
          <w:sz w:val="22"/>
          <w:szCs w:val="22"/>
          <w:lang w:eastAsia="en-US"/>
        </w:rPr>
        <w:id w:val="-1686283333"/>
        <w:docPartObj>
          <w:docPartGallery w:val="Bibliographies"/>
          <w:docPartUnique/>
        </w:docPartObj>
      </w:sdtPr>
      <w:sdtEndPr>
        <w:rPr>
          <w:rFonts w:eastAsia="MS Mincho"/>
          <w:i w:val="0"/>
          <w:color w:val="000000"/>
          <w:szCs w:val="24"/>
          <w:lang w:eastAsia="de-DE"/>
        </w:rPr>
      </w:sdtEndPr>
      <w:sdtContent>
        <w:bookmarkEnd w:id="84" w:displacedByCustomXml="prev"/>
        <w:bookmarkEnd w:id="83" w:displacedByCustomXml="prev"/>
        <w:bookmarkStart w:id="86" w:name="_Toc222810885" w:displacedByCustomXml="prev"/>
        <w:bookmarkStart w:id="87" w:name="_Toc244868175" w:displacedByCustomXml="prev"/>
        <w:p w14:paraId="4732EB3A" w14:textId="22410FED" w:rsidR="004D4636" w:rsidRPr="00D840CD" w:rsidRDefault="00F03D63" w:rsidP="00EC1FC1">
          <w:pPr>
            <w:pStyle w:val="Heading2"/>
          </w:pPr>
          <w:r w:rsidRPr="00F81AB5">
            <w:t>Literatur</w:t>
          </w:r>
          <w:r>
            <w:t>e</w:t>
          </w:r>
          <w:bookmarkEnd w:id="85"/>
          <w:bookmarkEnd w:id="87"/>
          <w:bookmarkEnd w:id="86"/>
        </w:p>
        <w:sdt>
          <w:sdtPr>
            <w:rPr>
              <w:highlight w:val="yellow"/>
            </w:rPr>
            <w:id w:val="111145805"/>
            <w:showingPlcHdr/>
            <w:bibliography/>
          </w:sdtPr>
          <w:sdtEndPr>
            <w:rPr>
              <w:highlight w:val="none"/>
            </w:rPr>
          </w:sdtEndPr>
          <w:sdtContent>
            <w:p w14:paraId="0776E20C" w14:textId="5802B5E5" w:rsidR="004D4636" w:rsidRPr="00D840CD" w:rsidRDefault="004E5981" w:rsidP="004D4636">
              <w:pPr>
                <w:spacing w:before="60" w:after="60"/>
              </w:pPr>
              <w:r>
                <w:rPr>
                  <w:highlight w:val="yellow"/>
                </w:rPr>
                <w:t xml:space="preserve">     </w:t>
              </w:r>
            </w:p>
          </w:sdtContent>
        </w:sdt>
      </w:sdtContent>
    </w:sdt>
    <w:p w14:paraId="76CA8EE4" w14:textId="74DD9111" w:rsidR="004D4636" w:rsidRPr="00D840CD" w:rsidRDefault="004D4636" w:rsidP="004D4636">
      <w:pPr>
        <w:pStyle w:val="Anleitung"/>
      </w:pPr>
    </w:p>
    <w:sectPr w:rsidR="004D4636" w:rsidRPr="00D840CD" w:rsidSect="009459F8">
      <w:headerReference w:type="default" r:id="rId16"/>
      <w:footerReference w:type="default" r:id="rId17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8B875C" w14:textId="77777777" w:rsidR="00925F2E" w:rsidRDefault="00925F2E" w:rsidP="00B210AB">
      <w:pPr>
        <w:spacing w:after="0" w:line="240" w:lineRule="auto"/>
      </w:pPr>
      <w:r>
        <w:separator/>
      </w:r>
    </w:p>
  </w:endnote>
  <w:endnote w:type="continuationSeparator" w:id="0">
    <w:p w14:paraId="0C1A49F1" w14:textId="77777777" w:rsidR="00925F2E" w:rsidRDefault="00925F2E" w:rsidP="00B21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3473"/>
      <w:gridCol w:w="3543"/>
      <w:gridCol w:w="2192"/>
    </w:tblGrid>
    <w:tr w:rsidR="007F3FC4" w:rsidRPr="008B4682" w14:paraId="3956D255" w14:textId="77777777" w:rsidTr="00AA74BF">
      <w:tc>
        <w:tcPr>
          <w:tcW w:w="1886" w:type="pct"/>
        </w:tcPr>
        <w:p w14:paraId="058FF49E" w14:textId="4F321A9E" w:rsidR="007F3FC4" w:rsidRPr="008B4682" w:rsidRDefault="007F3FC4" w:rsidP="00641F03">
          <w:pPr>
            <w:spacing w:after="60" w:line="240" w:lineRule="auto"/>
            <w:rPr>
              <w:sz w:val="14"/>
            </w:rPr>
          </w:pPr>
          <w:r>
            <w:rPr>
              <w:sz w:val="14"/>
            </w:rPr>
            <w:t>Created</w:t>
          </w:r>
          <w:r w:rsidRPr="008B4682">
            <w:rPr>
              <w:sz w:val="14"/>
            </w:rPr>
            <w:t xml:space="preserve">: </w:t>
          </w:r>
          <w:r>
            <w:rPr>
              <w:sz w:val="14"/>
              <w:highlight w:val="yellow"/>
            </w:rPr>
            <w:t>&lt;Name&gt;</w:t>
          </w:r>
        </w:p>
      </w:tc>
      <w:tc>
        <w:tcPr>
          <w:tcW w:w="1924" w:type="pct"/>
          <w:shd w:val="clear" w:color="auto" w:fill="auto"/>
        </w:tcPr>
        <w:p w14:paraId="7EA7F4C3" w14:textId="1A5746BC" w:rsidR="007F3FC4" w:rsidRPr="008B4682" w:rsidRDefault="007F3FC4" w:rsidP="00377415">
          <w:pPr>
            <w:spacing w:after="60" w:line="240" w:lineRule="auto"/>
            <w:rPr>
              <w:sz w:val="14"/>
            </w:rPr>
          </w:pPr>
          <w:r>
            <w:rPr>
              <w:sz w:val="14"/>
            </w:rPr>
            <w:t>Approval</w:t>
          </w:r>
          <w:r w:rsidRPr="008B4682">
            <w:rPr>
              <w:sz w:val="14"/>
            </w:rPr>
            <w:t xml:space="preserve">: </w:t>
          </w:r>
          <w:r w:rsidRPr="00AA74BF">
            <w:rPr>
              <w:sz w:val="14"/>
              <w:highlight w:val="yellow"/>
            </w:rPr>
            <w:t>&lt;Name&gt;</w:t>
          </w:r>
        </w:p>
      </w:tc>
      <w:tc>
        <w:tcPr>
          <w:tcW w:w="1190" w:type="pct"/>
        </w:tcPr>
        <w:p w14:paraId="0C65D2DB" w14:textId="59685260" w:rsidR="007F3FC4" w:rsidRPr="00C76384" w:rsidRDefault="007F3FC4" w:rsidP="00C76384">
          <w:pPr>
            <w:pStyle w:val="Fuzeile1"/>
            <w:rPr>
              <w:color w:val="auto"/>
            </w:rPr>
          </w:pPr>
          <w:r w:rsidRPr="00C76384">
            <w:rPr>
              <w:color w:val="auto"/>
            </w:rPr>
            <w:t xml:space="preserve">Date:  </w:t>
          </w:r>
          <w:r w:rsidRPr="00C76384">
            <w:rPr>
              <w:color w:val="auto"/>
            </w:rPr>
            <w:fldChar w:fldCharType="begin"/>
          </w:r>
          <w:r w:rsidRPr="00C76384">
            <w:rPr>
              <w:color w:val="auto"/>
            </w:rPr>
            <w:instrText xml:space="preserve"> REF Date \h </w:instrText>
          </w:r>
          <w:r w:rsidRPr="00C76384">
            <w:rPr>
              <w:color w:val="auto"/>
            </w:rPr>
          </w:r>
          <w:r w:rsidRPr="00C76384">
            <w:rPr>
              <w:color w:val="auto"/>
            </w:rPr>
            <w:fldChar w:fldCharType="separate"/>
          </w:r>
          <w:r w:rsidR="008B1972">
            <w:t>07.05.2015</w:t>
          </w:r>
          <w:r w:rsidRPr="00C76384">
            <w:rPr>
              <w:color w:val="auto"/>
            </w:rPr>
            <w:fldChar w:fldCharType="end"/>
          </w:r>
        </w:p>
      </w:tc>
    </w:tr>
    <w:tr w:rsidR="007F3FC4" w:rsidRPr="008B4682" w14:paraId="3EC4F848" w14:textId="77777777" w:rsidTr="00AA74BF">
      <w:tc>
        <w:tcPr>
          <w:tcW w:w="1886" w:type="pct"/>
        </w:tcPr>
        <w:p w14:paraId="52CFD840" w14:textId="753267BA" w:rsidR="007F3FC4" w:rsidRPr="008B4682" w:rsidRDefault="007F3FC4" w:rsidP="00094998">
          <w:pPr>
            <w:spacing w:after="60" w:line="240" w:lineRule="auto"/>
            <w:rPr>
              <w:sz w:val="14"/>
            </w:rPr>
          </w:pPr>
          <w:r>
            <w:rPr>
              <w:sz w:val="14"/>
            </w:rPr>
            <w:t xml:space="preserve">File: </w:t>
          </w:r>
          <w:r w:rsidRPr="007553D2">
            <w:rPr>
              <w:sz w:val="14"/>
            </w:rPr>
            <w:fldChar w:fldCharType="begin"/>
          </w:r>
          <w:r w:rsidRPr="007553D2">
            <w:rPr>
              <w:sz w:val="14"/>
            </w:rPr>
            <w:instrText xml:space="preserve"> FILENAME  \* MERGEFORMAT </w:instrText>
          </w:r>
          <w:r w:rsidRPr="007553D2">
            <w:rPr>
              <w:sz w:val="14"/>
            </w:rPr>
            <w:fldChar w:fldCharType="separate"/>
          </w:r>
          <w:r w:rsidR="008B1972">
            <w:rPr>
              <w:noProof/>
              <w:sz w:val="14"/>
            </w:rPr>
            <w:t>Template-Software-Architecture-V1.docx</w:t>
          </w:r>
          <w:r w:rsidRPr="007553D2">
            <w:rPr>
              <w:sz w:val="14"/>
            </w:rPr>
            <w:fldChar w:fldCharType="end"/>
          </w:r>
        </w:p>
      </w:tc>
      <w:tc>
        <w:tcPr>
          <w:tcW w:w="1924" w:type="pct"/>
          <w:shd w:val="clear" w:color="auto" w:fill="auto"/>
        </w:tcPr>
        <w:p w14:paraId="0AA7F322" w14:textId="2BE83CEF" w:rsidR="007F3FC4" w:rsidRPr="008B4682" w:rsidRDefault="007F3FC4" w:rsidP="002227E0">
          <w:pPr>
            <w:spacing w:after="60" w:line="240" w:lineRule="auto"/>
            <w:rPr>
              <w:sz w:val="14"/>
            </w:rPr>
          </w:pPr>
          <w:r w:rsidRPr="008B4682">
            <w:rPr>
              <w:sz w:val="14"/>
            </w:rPr>
            <w:t>Revision</w:t>
          </w:r>
          <w:r>
            <w:rPr>
              <w:sz w:val="14"/>
            </w:rPr>
            <w:t>/Version:</w:t>
          </w:r>
          <w:r w:rsidRPr="008B4682">
            <w:rPr>
              <w:sz w:val="14"/>
            </w:rPr>
            <w:t xml:space="preserve"> </w:t>
          </w:r>
          <w:r>
            <w:rPr>
              <w:sz w:val="14"/>
            </w:rPr>
            <w:t>Draft</w:t>
          </w:r>
        </w:p>
      </w:tc>
      <w:tc>
        <w:tcPr>
          <w:tcW w:w="1190" w:type="pct"/>
        </w:tcPr>
        <w:p w14:paraId="682717B2" w14:textId="77777777" w:rsidR="007F3FC4" w:rsidRPr="008B4682" w:rsidRDefault="007F3FC4" w:rsidP="00094998">
          <w:pPr>
            <w:spacing w:after="60" w:line="240" w:lineRule="auto"/>
            <w:jc w:val="right"/>
            <w:rPr>
              <w:sz w:val="14"/>
            </w:rPr>
          </w:pPr>
        </w:p>
      </w:tc>
    </w:tr>
    <w:tr w:rsidR="007F3FC4" w:rsidRPr="008B4682" w14:paraId="7D6B102F" w14:textId="77777777" w:rsidTr="00AA74BF">
      <w:tc>
        <w:tcPr>
          <w:tcW w:w="1886" w:type="pct"/>
        </w:tcPr>
        <w:p w14:paraId="2575BC39" w14:textId="4B6AFF87" w:rsidR="007F3FC4" w:rsidRDefault="007F3FC4" w:rsidP="00641F03">
          <w:pPr>
            <w:spacing w:after="60" w:line="240" w:lineRule="auto"/>
            <w:rPr>
              <w:sz w:val="14"/>
            </w:rPr>
          </w:pPr>
          <w:r>
            <w:rPr>
              <w:sz w:val="14"/>
              <w:lang w:val="en-GB"/>
            </w:rPr>
            <w:t xml:space="preserve">Copyright: </w:t>
          </w:r>
          <w:r>
            <w:rPr>
              <w:sz w:val="14"/>
            </w:rPr>
            <w:t xml:space="preserve">Börm Bruckmeier </w:t>
          </w:r>
          <w:proofErr w:type="spellStart"/>
          <w:r>
            <w:rPr>
              <w:sz w:val="14"/>
            </w:rPr>
            <w:t>Verlag</w:t>
          </w:r>
          <w:proofErr w:type="spellEnd"/>
          <w:r>
            <w:rPr>
              <w:sz w:val="14"/>
            </w:rPr>
            <w:t xml:space="preserve"> GmbH</w:t>
          </w:r>
        </w:p>
      </w:tc>
      <w:tc>
        <w:tcPr>
          <w:tcW w:w="1924" w:type="pct"/>
          <w:shd w:val="clear" w:color="auto" w:fill="auto"/>
        </w:tcPr>
        <w:p w14:paraId="30C296EC" w14:textId="4E77251D" w:rsidR="007F3FC4" w:rsidRPr="008B4682" w:rsidRDefault="007F3FC4" w:rsidP="00641F03">
          <w:pPr>
            <w:spacing w:after="60" w:line="240" w:lineRule="auto"/>
            <w:rPr>
              <w:sz w:val="14"/>
            </w:rPr>
          </w:pPr>
          <w:r w:rsidRPr="007317CD">
            <w:rPr>
              <w:sz w:val="14"/>
            </w:rPr>
            <w:t xml:space="preserve">Applicable </w:t>
          </w:r>
          <w:r>
            <w:rPr>
              <w:sz w:val="14"/>
            </w:rPr>
            <w:t xml:space="preserve">VA: </w:t>
          </w:r>
          <w:r>
            <w:rPr>
              <w:sz w:val="14"/>
              <w:highlight w:val="yellow"/>
            </w:rPr>
            <w:t>VA</w:t>
          </w:r>
          <w:r w:rsidRPr="00377415">
            <w:rPr>
              <w:sz w:val="14"/>
              <w:highlight w:val="yellow"/>
            </w:rPr>
            <w:t>-XX</w:t>
          </w:r>
        </w:p>
      </w:tc>
      <w:tc>
        <w:tcPr>
          <w:tcW w:w="1190" w:type="pct"/>
        </w:tcPr>
        <w:p w14:paraId="3424A8C3" w14:textId="00923C26" w:rsidR="007F3FC4" w:rsidRPr="008B4682" w:rsidRDefault="007F3FC4" w:rsidP="00094998">
          <w:pPr>
            <w:spacing w:after="60" w:line="240" w:lineRule="auto"/>
            <w:jc w:val="right"/>
            <w:rPr>
              <w:sz w:val="14"/>
            </w:rPr>
          </w:pPr>
          <w:r>
            <w:rPr>
              <w:sz w:val="14"/>
            </w:rPr>
            <w:t>Page</w:t>
          </w:r>
          <w:r w:rsidRPr="008B4682">
            <w:rPr>
              <w:sz w:val="14"/>
            </w:rPr>
            <w:t xml:space="preserve"> </w:t>
          </w:r>
          <w:r w:rsidRPr="008B4682">
            <w:rPr>
              <w:sz w:val="14"/>
            </w:rPr>
            <w:fldChar w:fldCharType="begin"/>
          </w:r>
          <w:r w:rsidRPr="008B4682">
            <w:rPr>
              <w:sz w:val="14"/>
            </w:rPr>
            <w:instrText xml:space="preserve"> </w:instrText>
          </w:r>
          <w:r>
            <w:rPr>
              <w:sz w:val="14"/>
            </w:rPr>
            <w:instrText>PAGE</w:instrText>
          </w:r>
          <w:r w:rsidRPr="008B4682">
            <w:rPr>
              <w:sz w:val="14"/>
            </w:rPr>
            <w:instrText xml:space="preserve"> </w:instrText>
          </w:r>
          <w:r w:rsidRPr="008B4682">
            <w:rPr>
              <w:sz w:val="14"/>
            </w:rPr>
            <w:fldChar w:fldCharType="separate"/>
          </w:r>
          <w:r w:rsidR="00916666">
            <w:rPr>
              <w:noProof/>
              <w:sz w:val="14"/>
            </w:rPr>
            <w:t>10</w:t>
          </w:r>
          <w:r w:rsidRPr="008B4682">
            <w:rPr>
              <w:sz w:val="14"/>
            </w:rPr>
            <w:fldChar w:fldCharType="end"/>
          </w:r>
          <w:r w:rsidRPr="008B4682">
            <w:rPr>
              <w:sz w:val="14"/>
            </w:rPr>
            <w:t>/</w:t>
          </w:r>
          <w:r w:rsidRPr="008B4682">
            <w:rPr>
              <w:sz w:val="14"/>
            </w:rPr>
            <w:fldChar w:fldCharType="begin"/>
          </w:r>
          <w:r w:rsidRPr="008B4682">
            <w:rPr>
              <w:sz w:val="14"/>
            </w:rPr>
            <w:instrText xml:space="preserve"> </w:instrText>
          </w:r>
          <w:r>
            <w:rPr>
              <w:sz w:val="14"/>
            </w:rPr>
            <w:instrText>NUMPAGES</w:instrText>
          </w:r>
          <w:r w:rsidRPr="008B4682">
            <w:rPr>
              <w:sz w:val="14"/>
            </w:rPr>
            <w:instrText xml:space="preserve"> </w:instrText>
          </w:r>
          <w:r w:rsidRPr="008B4682">
            <w:rPr>
              <w:sz w:val="14"/>
            </w:rPr>
            <w:fldChar w:fldCharType="separate"/>
          </w:r>
          <w:r w:rsidR="00916666">
            <w:rPr>
              <w:noProof/>
              <w:sz w:val="14"/>
            </w:rPr>
            <w:t>14</w:t>
          </w:r>
          <w:r w:rsidRPr="008B4682">
            <w:rPr>
              <w:sz w:val="14"/>
            </w:rPr>
            <w:fldChar w:fldCharType="end"/>
          </w:r>
        </w:p>
      </w:tc>
    </w:tr>
  </w:tbl>
  <w:p w14:paraId="0F58E8FE" w14:textId="77777777" w:rsidR="007F3FC4" w:rsidRPr="00D31E5D" w:rsidRDefault="007F3FC4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9E0F94" w14:textId="77777777" w:rsidR="00925F2E" w:rsidRDefault="00925F2E" w:rsidP="00B210AB">
      <w:pPr>
        <w:spacing w:after="0" w:line="240" w:lineRule="auto"/>
      </w:pPr>
      <w:r>
        <w:separator/>
      </w:r>
    </w:p>
  </w:footnote>
  <w:footnote w:type="continuationSeparator" w:id="0">
    <w:p w14:paraId="7F003EE2" w14:textId="77777777" w:rsidR="00925F2E" w:rsidRDefault="00925F2E" w:rsidP="00B21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40" w:type="dxa"/>
      <w:tblInd w:w="-13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8"/>
      <w:gridCol w:w="5104"/>
      <w:gridCol w:w="2268"/>
    </w:tblGrid>
    <w:tr w:rsidR="007F3FC4" w:rsidRPr="00023CA8" w14:paraId="16157653" w14:textId="77777777" w:rsidTr="00797D08">
      <w:trPr>
        <w:trHeight w:val="415"/>
      </w:trPr>
      <w:tc>
        <w:tcPr>
          <w:tcW w:w="2268" w:type="dxa"/>
          <w:vMerge w:val="restart"/>
        </w:tcPr>
        <w:p w14:paraId="2319C4DC" w14:textId="13A9BD0D" w:rsidR="007F3FC4" w:rsidRPr="00023CA8" w:rsidRDefault="007F3FC4" w:rsidP="00B210AB">
          <w:r w:rsidRPr="00255355">
            <w:rPr>
              <w:rFonts w:cs="Arial"/>
              <w:b/>
              <w:noProof/>
              <w:sz w:val="16"/>
              <w:szCs w:val="16"/>
              <w:lang w:eastAsia="en-US"/>
            </w:rPr>
            <w:drawing>
              <wp:inline distT="0" distB="0" distL="0" distR="0" wp14:anchorId="71C65245" wp14:editId="604F03E5">
                <wp:extent cx="1115695" cy="641837"/>
                <wp:effectExtent l="0" t="0" r="1905" b="0"/>
                <wp:docPr id="1" name="Bild 1" descr="JohnerInstitut:ConsultingCustomers:Börm:01_Administration:Boerm-Bruckmeier-Verlag-Perspektiven-fuer-Mediziner-Logo-200x115-e-fellows.net_images_left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JohnerInstitut:ConsultingCustomers:Börm:01_Administration:Boerm-Bruckmeier-Verlag-Perspektiven-fuer-Mediziner-Logo-200x115-e-fellows.net_images_left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304" cy="642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4" w:type="dxa"/>
          <w:vAlign w:val="center"/>
        </w:tcPr>
        <w:sdt>
          <w:sdtPr>
            <w:rPr>
              <w:b/>
              <w:sz w:val="32"/>
            </w:rPr>
            <w:alias w:val="Titel"/>
            <w:tag w:val=""/>
            <w:id w:val="1774894259"/>
            <w:placeholder>
              <w:docPart w:val="87D681DC6C084F1F93165F2D39CE0E6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2EA1E086" w14:textId="77777777" w:rsidR="007F3FC4" w:rsidRPr="00023CA8" w:rsidRDefault="007F3FC4" w:rsidP="00023CA8">
              <w:pPr>
                <w:jc w:val="center"/>
                <w:rPr>
                  <w:b/>
                  <w:sz w:val="16"/>
                </w:rPr>
              </w:pPr>
              <w:r w:rsidRPr="00023CA8">
                <w:rPr>
                  <w:b/>
                  <w:sz w:val="32"/>
                </w:rPr>
                <w:t>Software Architecture</w:t>
              </w:r>
            </w:p>
          </w:sdtContent>
        </w:sdt>
      </w:tc>
      <w:tc>
        <w:tcPr>
          <w:tcW w:w="2268" w:type="dxa"/>
          <w:vAlign w:val="center"/>
        </w:tcPr>
        <w:p w14:paraId="132F3BCA" w14:textId="77777777" w:rsidR="007F3FC4" w:rsidRPr="00023CA8" w:rsidRDefault="007F3FC4" w:rsidP="00377415">
          <w:pPr>
            <w:rPr>
              <w:b/>
            </w:rPr>
          </w:pPr>
          <w:r w:rsidRPr="00023CA8">
            <w:rPr>
              <w:b/>
              <w:sz w:val="32"/>
            </w:rPr>
            <w:t>SDS</w:t>
          </w:r>
        </w:p>
      </w:tc>
    </w:tr>
    <w:tr w:rsidR="007F3FC4" w:rsidRPr="00023CA8" w14:paraId="4D59FB86" w14:textId="77777777" w:rsidTr="00797D08">
      <w:trPr>
        <w:trHeight w:val="415"/>
      </w:trPr>
      <w:tc>
        <w:tcPr>
          <w:tcW w:w="2268" w:type="dxa"/>
          <w:vMerge/>
        </w:tcPr>
        <w:p w14:paraId="5068FBA2" w14:textId="77777777" w:rsidR="007F3FC4" w:rsidRPr="00023CA8" w:rsidRDefault="007F3FC4" w:rsidP="00B210AB">
          <w:pPr>
            <w:rPr>
              <w:highlight w:val="yellow"/>
            </w:rPr>
          </w:pPr>
        </w:p>
      </w:tc>
      <w:tc>
        <w:tcPr>
          <w:tcW w:w="5104" w:type="dxa"/>
          <w:vAlign w:val="center"/>
        </w:tcPr>
        <w:sdt>
          <w:sdtPr>
            <w:rPr>
              <w:sz w:val="24"/>
            </w:rPr>
            <w:alias w:val="Betreff"/>
            <w:tag w:val=""/>
            <w:id w:val="794646972"/>
            <w:placeholder>
              <w:docPart w:val="80E46AE9554F44E7BBB531AA4DF4F58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68A5981" w14:textId="3B9732FC" w:rsidR="007F3FC4" w:rsidRPr="00023CA8" w:rsidRDefault="00CF1FA7" w:rsidP="009E2197">
              <w:pPr>
                <w:jc w:val="center"/>
                <w:rPr>
                  <w:b/>
                  <w:sz w:val="32"/>
                </w:rPr>
              </w:pPr>
              <w:r>
                <w:rPr>
                  <w:sz w:val="24"/>
                </w:rPr>
                <w:t>CDSS Editor 0.1</w:t>
              </w:r>
            </w:p>
          </w:sdtContent>
        </w:sdt>
      </w:tc>
      <w:tc>
        <w:tcPr>
          <w:tcW w:w="2268" w:type="dxa"/>
          <w:vAlign w:val="center"/>
        </w:tcPr>
        <w:p w14:paraId="64989A07" w14:textId="77777777" w:rsidR="007F3FC4" w:rsidRPr="00023CA8" w:rsidRDefault="007F3FC4" w:rsidP="00377415">
          <w:pPr>
            <w:rPr>
              <w:b/>
              <w:sz w:val="32"/>
            </w:rPr>
          </w:pPr>
        </w:p>
      </w:tc>
    </w:tr>
  </w:tbl>
  <w:p w14:paraId="10131C9F" w14:textId="77777777" w:rsidR="007F3FC4" w:rsidRPr="00023CA8" w:rsidRDefault="007F3FC4" w:rsidP="00B210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35976"/>
    <w:multiLevelType w:val="hybridMultilevel"/>
    <w:tmpl w:val="9B2EAF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E2421"/>
    <w:multiLevelType w:val="hybridMultilevel"/>
    <w:tmpl w:val="86609C0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040CBC"/>
    <w:multiLevelType w:val="hybridMultilevel"/>
    <w:tmpl w:val="83C48E9C"/>
    <w:lvl w:ilvl="0" w:tplc="ACACEEBC">
      <w:start w:val="2013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332C94"/>
    <w:multiLevelType w:val="hybridMultilevel"/>
    <w:tmpl w:val="D470703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112E6D"/>
    <w:multiLevelType w:val="hybridMultilevel"/>
    <w:tmpl w:val="B3C6325E"/>
    <w:lvl w:ilvl="0" w:tplc="0407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" w15:restartNumberingAfterBreak="0">
    <w:nsid w:val="1BB05C05"/>
    <w:multiLevelType w:val="multilevel"/>
    <w:tmpl w:val="669ABDC6"/>
    <w:lvl w:ilvl="0">
      <w:start w:val="2013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  <w:color w:val="CC0000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1E8E627C"/>
    <w:multiLevelType w:val="hybridMultilevel"/>
    <w:tmpl w:val="EE2E00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5912B9"/>
    <w:multiLevelType w:val="hybridMultilevel"/>
    <w:tmpl w:val="10C82B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5F32FE"/>
    <w:multiLevelType w:val="hybridMultilevel"/>
    <w:tmpl w:val="1AF0D1E2"/>
    <w:lvl w:ilvl="0" w:tplc="6792E320">
      <w:start w:val="2013"/>
      <w:numFmt w:val="bullet"/>
      <w:pStyle w:val="FarbigeListe-Akzent11"/>
      <w:lvlText w:val="-"/>
      <w:lvlJc w:val="left"/>
      <w:pPr>
        <w:ind w:left="360" w:hanging="360"/>
      </w:pPr>
      <w:rPr>
        <w:rFonts w:ascii="Verdana" w:hAnsi="Verdana" w:cs="Times New Roman" w:hint="default"/>
        <w:color w:val="auto"/>
        <w:u w:val="none"/>
      </w:rPr>
    </w:lvl>
    <w:lvl w:ilvl="1" w:tplc="0407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388B58B5"/>
    <w:multiLevelType w:val="hybridMultilevel"/>
    <w:tmpl w:val="A82065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41BC3"/>
    <w:multiLevelType w:val="hybridMultilevel"/>
    <w:tmpl w:val="5F26A2DC"/>
    <w:lvl w:ilvl="0" w:tplc="ACACEEBC">
      <w:start w:val="201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83B8A"/>
    <w:multiLevelType w:val="hybridMultilevel"/>
    <w:tmpl w:val="9700597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6A4931"/>
    <w:multiLevelType w:val="hybridMultilevel"/>
    <w:tmpl w:val="332802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C6CC7"/>
    <w:multiLevelType w:val="hybridMultilevel"/>
    <w:tmpl w:val="A6849EB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F927D96"/>
    <w:multiLevelType w:val="hybridMultilevel"/>
    <w:tmpl w:val="6AC0E1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AF6CA2"/>
    <w:multiLevelType w:val="hybridMultilevel"/>
    <w:tmpl w:val="560ED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F42FA6"/>
    <w:multiLevelType w:val="hybridMultilevel"/>
    <w:tmpl w:val="4E36E8E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8E17CC"/>
    <w:multiLevelType w:val="multilevel"/>
    <w:tmpl w:val="D430B410"/>
    <w:lvl w:ilvl="0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CC0000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8" w15:restartNumberingAfterBreak="0">
    <w:nsid w:val="437F1C3C"/>
    <w:multiLevelType w:val="hybridMultilevel"/>
    <w:tmpl w:val="5040376E"/>
    <w:lvl w:ilvl="0" w:tplc="F1B664E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6D77DB"/>
    <w:multiLevelType w:val="hybridMultilevel"/>
    <w:tmpl w:val="C16497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A0628F"/>
    <w:multiLevelType w:val="hybridMultilevel"/>
    <w:tmpl w:val="90988B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FF3A8B"/>
    <w:multiLevelType w:val="hybridMultilevel"/>
    <w:tmpl w:val="272AF2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A70203"/>
    <w:multiLevelType w:val="hybridMultilevel"/>
    <w:tmpl w:val="C90A3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257E85"/>
    <w:multiLevelType w:val="hybridMultilevel"/>
    <w:tmpl w:val="F4EA52D6"/>
    <w:lvl w:ilvl="0" w:tplc="0407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61FF3586"/>
    <w:multiLevelType w:val="hybridMultilevel"/>
    <w:tmpl w:val="69182DD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3327A2"/>
    <w:multiLevelType w:val="hybridMultilevel"/>
    <w:tmpl w:val="6E4E41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373B39"/>
    <w:multiLevelType w:val="hybridMultilevel"/>
    <w:tmpl w:val="7B667702"/>
    <w:lvl w:ilvl="0" w:tplc="ACACEEBC">
      <w:start w:val="2013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59D6517"/>
    <w:multiLevelType w:val="multilevel"/>
    <w:tmpl w:val="7876BD1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27"/>
  </w:num>
  <w:num w:numId="3">
    <w:abstractNumId w:val="10"/>
  </w:num>
  <w:num w:numId="4">
    <w:abstractNumId w:val="26"/>
  </w:num>
  <w:num w:numId="5">
    <w:abstractNumId w:val="2"/>
  </w:num>
  <w:num w:numId="6">
    <w:abstractNumId w:val="17"/>
  </w:num>
  <w:num w:numId="7">
    <w:abstractNumId w:val="5"/>
  </w:num>
  <w:num w:numId="8">
    <w:abstractNumId w:val="18"/>
  </w:num>
  <w:num w:numId="9">
    <w:abstractNumId w:val="23"/>
  </w:num>
  <w:num w:numId="10">
    <w:abstractNumId w:val="7"/>
  </w:num>
  <w:num w:numId="11">
    <w:abstractNumId w:val="14"/>
  </w:num>
  <w:num w:numId="12">
    <w:abstractNumId w:val="3"/>
  </w:num>
  <w:num w:numId="13">
    <w:abstractNumId w:val="1"/>
  </w:num>
  <w:num w:numId="14">
    <w:abstractNumId w:val="19"/>
  </w:num>
  <w:num w:numId="15">
    <w:abstractNumId w:val="0"/>
  </w:num>
  <w:num w:numId="16">
    <w:abstractNumId w:val="21"/>
  </w:num>
  <w:num w:numId="17">
    <w:abstractNumId w:val="12"/>
  </w:num>
  <w:num w:numId="18">
    <w:abstractNumId w:val="9"/>
  </w:num>
  <w:num w:numId="19">
    <w:abstractNumId w:val="20"/>
  </w:num>
  <w:num w:numId="20">
    <w:abstractNumId w:val="25"/>
  </w:num>
  <w:num w:numId="21">
    <w:abstractNumId w:val="4"/>
  </w:num>
  <w:num w:numId="22">
    <w:abstractNumId w:val="6"/>
  </w:num>
  <w:num w:numId="23">
    <w:abstractNumId w:val="22"/>
  </w:num>
  <w:num w:numId="24">
    <w:abstractNumId w:val="15"/>
  </w:num>
  <w:num w:numId="25">
    <w:abstractNumId w:val="24"/>
  </w:num>
  <w:num w:numId="26">
    <w:abstractNumId w:val="16"/>
  </w:num>
  <w:num w:numId="27">
    <w:abstractNumId w:val="11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465"/>
    <w:rsid w:val="000071BF"/>
    <w:rsid w:val="00012EB2"/>
    <w:rsid w:val="00023CA8"/>
    <w:rsid w:val="000361C5"/>
    <w:rsid w:val="00052A83"/>
    <w:rsid w:val="00066852"/>
    <w:rsid w:val="00094998"/>
    <w:rsid w:val="000B75E0"/>
    <w:rsid w:val="000C689B"/>
    <w:rsid w:val="000D3A54"/>
    <w:rsid w:val="000D757C"/>
    <w:rsid w:val="000E077E"/>
    <w:rsid w:val="000E36BA"/>
    <w:rsid w:val="000F36E8"/>
    <w:rsid w:val="00105CAF"/>
    <w:rsid w:val="00130DA1"/>
    <w:rsid w:val="0013448D"/>
    <w:rsid w:val="001552AA"/>
    <w:rsid w:val="00161645"/>
    <w:rsid w:val="00184F2E"/>
    <w:rsid w:val="001B4AFB"/>
    <w:rsid w:val="001C314F"/>
    <w:rsid w:val="001C45EA"/>
    <w:rsid w:val="001F13BC"/>
    <w:rsid w:val="00210FBE"/>
    <w:rsid w:val="002227E0"/>
    <w:rsid w:val="002325D5"/>
    <w:rsid w:val="00283664"/>
    <w:rsid w:val="00296206"/>
    <w:rsid w:val="002B301A"/>
    <w:rsid w:val="002D4283"/>
    <w:rsid w:val="002E4F85"/>
    <w:rsid w:val="002E5C9E"/>
    <w:rsid w:val="002E7D21"/>
    <w:rsid w:val="003116B8"/>
    <w:rsid w:val="00322BD8"/>
    <w:rsid w:val="00334632"/>
    <w:rsid w:val="00335D6C"/>
    <w:rsid w:val="00347450"/>
    <w:rsid w:val="00362512"/>
    <w:rsid w:val="00363B37"/>
    <w:rsid w:val="003703AD"/>
    <w:rsid w:val="00372A89"/>
    <w:rsid w:val="00374CC9"/>
    <w:rsid w:val="00377415"/>
    <w:rsid w:val="003776E7"/>
    <w:rsid w:val="00397BF0"/>
    <w:rsid w:val="003A2853"/>
    <w:rsid w:val="003B2E32"/>
    <w:rsid w:val="003C4D6C"/>
    <w:rsid w:val="003D3B38"/>
    <w:rsid w:val="00430C3F"/>
    <w:rsid w:val="0043622D"/>
    <w:rsid w:val="00440BF0"/>
    <w:rsid w:val="004503B5"/>
    <w:rsid w:val="00470F3D"/>
    <w:rsid w:val="00477A91"/>
    <w:rsid w:val="004859FF"/>
    <w:rsid w:val="00485F84"/>
    <w:rsid w:val="004B7125"/>
    <w:rsid w:val="004C23DF"/>
    <w:rsid w:val="004D4636"/>
    <w:rsid w:val="004E32F6"/>
    <w:rsid w:val="004E5981"/>
    <w:rsid w:val="004F7B78"/>
    <w:rsid w:val="00504EC8"/>
    <w:rsid w:val="005056E0"/>
    <w:rsid w:val="00507824"/>
    <w:rsid w:val="00527AF3"/>
    <w:rsid w:val="005570E5"/>
    <w:rsid w:val="005740FF"/>
    <w:rsid w:val="005763A9"/>
    <w:rsid w:val="0059001B"/>
    <w:rsid w:val="00596C78"/>
    <w:rsid w:val="005A0964"/>
    <w:rsid w:val="005A173A"/>
    <w:rsid w:val="005A2DDE"/>
    <w:rsid w:val="005C4EC9"/>
    <w:rsid w:val="005F06EA"/>
    <w:rsid w:val="006064EC"/>
    <w:rsid w:val="00641F03"/>
    <w:rsid w:val="00645CE0"/>
    <w:rsid w:val="00675F85"/>
    <w:rsid w:val="006808F0"/>
    <w:rsid w:val="00682EA0"/>
    <w:rsid w:val="00690EB4"/>
    <w:rsid w:val="006949E9"/>
    <w:rsid w:val="006965EB"/>
    <w:rsid w:val="006976F1"/>
    <w:rsid w:val="006A7479"/>
    <w:rsid w:val="006D1667"/>
    <w:rsid w:val="006E74FE"/>
    <w:rsid w:val="00704948"/>
    <w:rsid w:val="0070705B"/>
    <w:rsid w:val="007149E2"/>
    <w:rsid w:val="00731715"/>
    <w:rsid w:val="00732A15"/>
    <w:rsid w:val="00740D8A"/>
    <w:rsid w:val="007553D2"/>
    <w:rsid w:val="0076459F"/>
    <w:rsid w:val="007708C4"/>
    <w:rsid w:val="007938A8"/>
    <w:rsid w:val="00797D08"/>
    <w:rsid w:val="007A7C05"/>
    <w:rsid w:val="007B7008"/>
    <w:rsid w:val="007E0DA4"/>
    <w:rsid w:val="007F3FC4"/>
    <w:rsid w:val="008009ED"/>
    <w:rsid w:val="00811FC8"/>
    <w:rsid w:val="00813CFE"/>
    <w:rsid w:val="00843F1A"/>
    <w:rsid w:val="00872B23"/>
    <w:rsid w:val="008815DA"/>
    <w:rsid w:val="00886955"/>
    <w:rsid w:val="008B0AC9"/>
    <w:rsid w:val="008B1972"/>
    <w:rsid w:val="008B4682"/>
    <w:rsid w:val="008B50F3"/>
    <w:rsid w:val="008B52F4"/>
    <w:rsid w:val="008D4541"/>
    <w:rsid w:val="00915FCE"/>
    <w:rsid w:val="00916666"/>
    <w:rsid w:val="0092493E"/>
    <w:rsid w:val="00925F2E"/>
    <w:rsid w:val="00943553"/>
    <w:rsid w:val="009450AB"/>
    <w:rsid w:val="009459F8"/>
    <w:rsid w:val="00954A6D"/>
    <w:rsid w:val="00957612"/>
    <w:rsid w:val="00961043"/>
    <w:rsid w:val="00966489"/>
    <w:rsid w:val="00981635"/>
    <w:rsid w:val="00981D56"/>
    <w:rsid w:val="0098683D"/>
    <w:rsid w:val="009B4EC3"/>
    <w:rsid w:val="009C5C54"/>
    <w:rsid w:val="009C70C0"/>
    <w:rsid w:val="009E2197"/>
    <w:rsid w:val="009F3BB2"/>
    <w:rsid w:val="009F6C86"/>
    <w:rsid w:val="00A00BDF"/>
    <w:rsid w:val="00A27DCA"/>
    <w:rsid w:val="00A45B63"/>
    <w:rsid w:val="00A4610E"/>
    <w:rsid w:val="00A5565D"/>
    <w:rsid w:val="00A61ECB"/>
    <w:rsid w:val="00A74FF5"/>
    <w:rsid w:val="00A75856"/>
    <w:rsid w:val="00AA74BF"/>
    <w:rsid w:val="00AD5B94"/>
    <w:rsid w:val="00AE7AB6"/>
    <w:rsid w:val="00B019DC"/>
    <w:rsid w:val="00B1473D"/>
    <w:rsid w:val="00B15CC2"/>
    <w:rsid w:val="00B210AB"/>
    <w:rsid w:val="00B24BE2"/>
    <w:rsid w:val="00B278B4"/>
    <w:rsid w:val="00B30795"/>
    <w:rsid w:val="00B32FA0"/>
    <w:rsid w:val="00B47181"/>
    <w:rsid w:val="00B948AF"/>
    <w:rsid w:val="00B95B4C"/>
    <w:rsid w:val="00BB0450"/>
    <w:rsid w:val="00BD2EB0"/>
    <w:rsid w:val="00BF5C28"/>
    <w:rsid w:val="00C04FC3"/>
    <w:rsid w:val="00C2315A"/>
    <w:rsid w:val="00C4181A"/>
    <w:rsid w:val="00C44A4F"/>
    <w:rsid w:val="00C55DD5"/>
    <w:rsid w:val="00C76384"/>
    <w:rsid w:val="00C771B4"/>
    <w:rsid w:val="00C85F88"/>
    <w:rsid w:val="00C961A8"/>
    <w:rsid w:val="00CA036A"/>
    <w:rsid w:val="00CD2C9A"/>
    <w:rsid w:val="00CF1FA7"/>
    <w:rsid w:val="00CF6728"/>
    <w:rsid w:val="00D23DAC"/>
    <w:rsid w:val="00D31E5D"/>
    <w:rsid w:val="00D32325"/>
    <w:rsid w:val="00D33785"/>
    <w:rsid w:val="00D50DA2"/>
    <w:rsid w:val="00D57747"/>
    <w:rsid w:val="00D61ADF"/>
    <w:rsid w:val="00D750F9"/>
    <w:rsid w:val="00D840CD"/>
    <w:rsid w:val="00D91882"/>
    <w:rsid w:val="00DA489C"/>
    <w:rsid w:val="00DA5928"/>
    <w:rsid w:val="00DC5FF8"/>
    <w:rsid w:val="00DC7FB4"/>
    <w:rsid w:val="00DE35A0"/>
    <w:rsid w:val="00E26C22"/>
    <w:rsid w:val="00E4332C"/>
    <w:rsid w:val="00E523AD"/>
    <w:rsid w:val="00E52E4C"/>
    <w:rsid w:val="00E54BCA"/>
    <w:rsid w:val="00E6298D"/>
    <w:rsid w:val="00E733BE"/>
    <w:rsid w:val="00E807E3"/>
    <w:rsid w:val="00E87422"/>
    <w:rsid w:val="00E94A14"/>
    <w:rsid w:val="00EA4DC6"/>
    <w:rsid w:val="00EA4F9F"/>
    <w:rsid w:val="00EB2E31"/>
    <w:rsid w:val="00EB360E"/>
    <w:rsid w:val="00EB41D4"/>
    <w:rsid w:val="00EB7BC1"/>
    <w:rsid w:val="00EC1FC1"/>
    <w:rsid w:val="00ED7A32"/>
    <w:rsid w:val="00EE6EC6"/>
    <w:rsid w:val="00EF78E3"/>
    <w:rsid w:val="00F03D63"/>
    <w:rsid w:val="00F250C4"/>
    <w:rsid w:val="00F27465"/>
    <w:rsid w:val="00F44C98"/>
    <w:rsid w:val="00F61893"/>
    <w:rsid w:val="00F660B0"/>
    <w:rsid w:val="00F77581"/>
    <w:rsid w:val="00F950E0"/>
    <w:rsid w:val="00FA6725"/>
    <w:rsid w:val="00FB0DFF"/>
    <w:rsid w:val="00FB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00B7998"/>
  <w14:defaultImageDpi w14:val="300"/>
  <w15:docId w15:val="{A7BEE1C4-4F9C-4B28-932B-39B05738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16B8"/>
    <w:pPr>
      <w:spacing w:after="120" w:line="280" w:lineRule="atLeast"/>
    </w:pPr>
    <w:rPr>
      <w:rFonts w:asciiTheme="minorHAnsi" w:hAnsiTheme="minorHAnsi"/>
      <w:color w:val="000000"/>
      <w:sz w:val="22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73A"/>
    <w:pPr>
      <w:keepNext/>
      <w:keepLines/>
      <w:numPr>
        <w:numId w:val="2"/>
      </w:numPr>
      <w:pBdr>
        <w:bottom w:val="single" w:sz="4" w:space="1" w:color="7F7F7F"/>
      </w:pBdr>
      <w:spacing w:before="480"/>
      <w:ind w:left="567" w:hanging="567"/>
      <w:outlineLvl w:val="0"/>
    </w:pPr>
    <w:rPr>
      <w:rFonts w:ascii="Calibri" w:eastAsia="MS Gothic" w:hAnsi="Calibri"/>
      <w:b/>
      <w:bCs/>
      <w:color w:val="auto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A173A"/>
    <w:pPr>
      <w:keepNext/>
      <w:keepLines/>
      <w:numPr>
        <w:ilvl w:val="1"/>
        <w:numId w:val="2"/>
      </w:numPr>
      <w:shd w:val="clear" w:color="auto" w:fill="F3F3F3"/>
      <w:spacing w:before="240"/>
      <w:ind w:left="851" w:hanging="851"/>
      <w:outlineLvl w:val="1"/>
    </w:pPr>
    <w:rPr>
      <w:rFonts w:ascii="Calibri" w:eastAsia="MS Gothic" w:hAnsi="Calibr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B41D4"/>
    <w:pPr>
      <w:keepNext/>
      <w:keepLines/>
      <w:numPr>
        <w:ilvl w:val="2"/>
        <w:numId w:val="2"/>
      </w:numPr>
      <w:spacing w:before="200"/>
      <w:outlineLvl w:val="2"/>
    </w:pPr>
    <w:rPr>
      <w:rFonts w:ascii="Calibri" w:eastAsia="MS Gothic" w:hAnsi="Calibri"/>
      <w:b/>
      <w:bCs/>
      <w:color w:val="auto"/>
      <w:sz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BD2EB0"/>
    <w:pPr>
      <w:keepNext/>
      <w:keepLines/>
      <w:numPr>
        <w:ilvl w:val="3"/>
        <w:numId w:val="2"/>
      </w:numPr>
      <w:spacing w:before="200"/>
      <w:outlineLvl w:val="3"/>
    </w:pPr>
    <w:rPr>
      <w:rFonts w:ascii="Calibri" w:eastAsia="MS Gothic" w:hAnsi="Calibri"/>
      <w:b/>
      <w:bCs/>
      <w:i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qFormat/>
    <w:rsid w:val="001F13BC"/>
    <w:pPr>
      <w:numPr>
        <w:ilvl w:val="4"/>
        <w:numId w:val="2"/>
      </w:numPr>
      <w:spacing w:before="240" w:after="60"/>
      <w:outlineLvl w:val="4"/>
    </w:pPr>
    <w:rPr>
      <w:rFonts w:ascii="Cambria" w:hAnsi="Cambr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1F13BC"/>
    <w:pPr>
      <w:numPr>
        <w:ilvl w:val="5"/>
        <w:numId w:val="2"/>
      </w:numPr>
      <w:spacing w:before="240" w:after="60"/>
      <w:outlineLvl w:val="5"/>
    </w:pPr>
    <w:rPr>
      <w:rFonts w:ascii="Cambria" w:hAnsi="Cambria"/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1F13BC"/>
    <w:pPr>
      <w:numPr>
        <w:ilvl w:val="6"/>
        <w:numId w:val="2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1F13BC"/>
    <w:pPr>
      <w:numPr>
        <w:ilvl w:val="7"/>
        <w:numId w:val="2"/>
      </w:numPr>
      <w:spacing w:before="240" w:after="60"/>
      <w:outlineLvl w:val="7"/>
    </w:pPr>
    <w:rPr>
      <w:rFonts w:ascii="Cambria" w:hAnsi="Cambria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1F13BC"/>
    <w:pPr>
      <w:numPr>
        <w:ilvl w:val="8"/>
        <w:numId w:val="2"/>
      </w:numPr>
      <w:spacing w:before="240" w:after="60"/>
      <w:outlineLvl w:val="8"/>
    </w:pPr>
    <w:rPr>
      <w:rFonts w:ascii="Calibri" w:eastAsia="MS Gothic" w:hAnsi="Calibr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70F3D"/>
    <w:pPr>
      <w:pBdr>
        <w:bottom w:val="single" w:sz="8" w:space="4" w:color="auto"/>
      </w:pBdr>
      <w:spacing w:after="300"/>
      <w:contextualSpacing/>
    </w:pPr>
    <w:rPr>
      <w:rFonts w:ascii="Calibri" w:eastAsia="MS Gothic" w:hAnsi="Calibri"/>
      <w:b/>
      <w:color w:val="auto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470F3D"/>
    <w:rPr>
      <w:rFonts w:ascii="Calibri" w:eastAsia="MS Gothic" w:hAnsi="Calibri"/>
      <w:b/>
      <w:spacing w:val="5"/>
      <w:kern w:val="28"/>
      <w:sz w:val="52"/>
      <w:szCs w:val="52"/>
      <w:lang w:val="en-US"/>
    </w:rPr>
  </w:style>
  <w:style w:type="character" w:customStyle="1" w:styleId="Heading1Char">
    <w:name w:val="Heading 1 Char"/>
    <w:link w:val="Heading1"/>
    <w:uiPriority w:val="9"/>
    <w:rsid w:val="005A173A"/>
    <w:rPr>
      <w:rFonts w:ascii="Calibri" w:eastAsia="MS Gothic" w:hAnsi="Calibri"/>
      <w:b/>
      <w:bCs/>
      <w:sz w:val="40"/>
      <w:szCs w:val="32"/>
    </w:rPr>
  </w:style>
  <w:style w:type="character" w:customStyle="1" w:styleId="Heading2Char">
    <w:name w:val="Heading 2 Char"/>
    <w:link w:val="Heading2"/>
    <w:uiPriority w:val="9"/>
    <w:rsid w:val="005A173A"/>
    <w:rPr>
      <w:rFonts w:ascii="Calibri" w:eastAsia="MS Gothic" w:hAnsi="Calibri"/>
      <w:b/>
      <w:bCs/>
      <w:color w:val="000000"/>
      <w:sz w:val="32"/>
      <w:szCs w:val="26"/>
      <w:shd w:val="clear" w:color="auto" w:fill="F3F3F3"/>
    </w:rPr>
  </w:style>
  <w:style w:type="character" w:customStyle="1" w:styleId="Heading3Char">
    <w:name w:val="Heading 3 Char"/>
    <w:link w:val="Heading3"/>
    <w:uiPriority w:val="9"/>
    <w:rsid w:val="00EB41D4"/>
    <w:rPr>
      <w:rFonts w:ascii="Calibri" w:eastAsia="MS Gothic" w:hAnsi="Calibri"/>
      <w:b/>
      <w:bCs/>
      <w:sz w:val="28"/>
      <w:szCs w:val="24"/>
      <w:lang w:val="en-US"/>
    </w:rPr>
  </w:style>
  <w:style w:type="character" w:customStyle="1" w:styleId="Heading4Char">
    <w:name w:val="Heading 4 Char"/>
    <w:link w:val="Heading4"/>
    <w:uiPriority w:val="9"/>
    <w:rsid w:val="00BD2EB0"/>
    <w:rPr>
      <w:rFonts w:ascii="Calibri" w:eastAsia="MS Gothic" w:hAnsi="Calibri"/>
      <w:b/>
      <w:bCs/>
      <w:i/>
      <w:iCs/>
      <w:sz w:val="22"/>
      <w:szCs w:val="24"/>
    </w:rPr>
  </w:style>
  <w:style w:type="paragraph" w:customStyle="1" w:styleId="FarbigeListe-Akzent11">
    <w:name w:val="Farbige Liste - Akzent 11"/>
    <w:basedOn w:val="Normal"/>
    <w:uiPriority w:val="34"/>
    <w:qFormat/>
    <w:rsid w:val="00EB7BC1"/>
    <w:pPr>
      <w:numPr>
        <w:numId w:val="1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D91882"/>
    <w:pPr>
      <w:numPr>
        <w:ilvl w:val="1"/>
      </w:numPr>
      <w:spacing w:after="240"/>
    </w:pPr>
    <w:rPr>
      <w:rFonts w:ascii="Calibri" w:eastAsia="MS Gothic" w:hAnsi="Calibri"/>
      <w:i/>
      <w:iCs/>
      <w:color w:val="7F7F7F"/>
      <w:spacing w:val="15"/>
    </w:rPr>
  </w:style>
  <w:style w:type="character" w:customStyle="1" w:styleId="SubtitleChar">
    <w:name w:val="Subtitle Char"/>
    <w:link w:val="Subtitle"/>
    <w:uiPriority w:val="11"/>
    <w:rsid w:val="00D91882"/>
    <w:rPr>
      <w:rFonts w:ascii="Calibri" w:eastAsia="MS Gothic" w:hAnsi="Calibri" w:cs="Times New Roman"/>
      <w:i/>
      <w:iCs/>
      <w:color w:val="7F7F7F"/>
      <w:spacing w:val="15"/>
      <w:sz w:val="22"/>
    </w:rPr>
  </w:style>
  <w:style w:type="character" w:customStyle="1" w:styleId="SchwacheHervorhebung1">
    <w:name w:val="Schwache Hervorhebung1"/>
    <w:uiPriority w:val="19"/>
    <w:rsid w:val="008B52F4"/>
    <w:rPr>
      <w:i/>
      <w:iCs/>
      <w:color w:val="808080"/>
    </w:rPr>
  </w:style>
  <w:style w:type="paragraph" w:customStyle="1" w:styleId="MittleresRaster21">
    <w:name w:val="Mittleres Raster 21"/>
    <w:uiPriority w:val="1"/>
    <w:qFormat/>
    <w:rsid w:val="008B52F4"/>
    <w:rPr>
      <w:sz w:val="22"/>
      <w:szCs w:val="24"/>
    </w:rPr>
  </w:style>
  <w:style w:type="paragraph" w:customStyle="1" w:styleId="FarbigesRaster-Akzent11">
    <w:name w:val="Farbiges Raster - Akzent 11"/>
    <w:basedOn w:val="Normal"/>
    <w:next w:val="Normal"/>
    <w:link w:val="FarbigesRaster-Akzent1Zchn"/>
    <w:uiPriority w:val="29"/>
    <w:qFormat/>
    <w:rsid w:val="00012EB2"/>
    <w:rPr>
      <w:i/>
      <w:iCs/>
    </w:rPr>
  </w:style>
  <w:style w:type="character" w:customStyle="1" w:styleId="FarbigesRaster-Akzent1Zchn">
    <w:name w:val="Farbiges Raster - Akzent 1 Zchn"/>
    <w:link w:val="FarbigesRaster-Akzent11"/>
    <w:uiPriority w:val="29"/>
    <w:rsid w:val="00012EB2"/>
    <w:rPr>
      <w:i/>
      <w:iCs/>
      <w:color w:val="000000"/>
      <w:sz w:val="22"/>
    </w:rPr>
  </w:style>
  <w:style w:type="paragraph" w:customStyle="1" w:styleId="Anleitung">
    <w:name w:val="Anleitung"/>
    <w:basedOn w:val="Normal"/>
    <w:qFormat/>
    <w:rsid w:val="00FA6725"/>
    <w:pPr>
      <w:spacing w:after="200" w:line="276" w:lineRule="auto"/>
    </w:pPr>
    <w:rPr>
      <w:rFonts w:eastAsia="Calibri"/>
      <w:i/>
      <w:color w:val="808080"/>
      <w:sz w:val="18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210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B210AB"/>
    <w:rPr>
      <w:rFonts w:ascii="Verdana" w:hAnsi="Verdana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210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B210AB"/>
    <w:rPr>
      <w:rFonts w:ascii="Verdana" w:hAnsi="Verdana"/>
      <w:color w:val="000000"/>
      <w:sz w:val="22"/>
    </w:rPr>
  </w:style>
  <w:style w:type="paragraph" w:customStyle="1" w:styleId="Break">
    <w:name w:val="&lt; Break &gt;"/>
    <w:basedOn w:val="Normal"/>
    <w:rsid w:val="00B210AB"/>
    <w:pPr>
      <w:overflowPunct w:val="0"/>
      <w:autoSpaceDE w:val="0"/>
      <w:autoSpaceDN w:val="0"/>
      <w:adjustRightInd w:val="0"/>
      <w:spacing w:before="40" w:after="40" w:line="240" w:lineRule="auto"/>
      <w:textAlignment w:val="baseline"/>
    </w:pPr>
    <w:rPr>
      <w:rFonts w:ascii="Arial" w:eastAsia="Times New Roman" w:hAnsi="Arial"/>
      <w:color w:val="auto"/>
      <w:sz w:val="20"/>
      <w:szCs w:val="20"/>
      <w:lang w:eastAsia="en-US"/>
    </w:rPr>
  </w:style>
  <w:style w:type="table" w:styleId="TableGrid">
    <w:name w:val="Table Grid"/>
    <w:basedOn w:val="TableNormal"/>
    <w:uiPriority w:val="59"/>
    <w:rsid w:val="001F1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Header"/>
    <w:basedOn w:val="Normal"/>
    <w:qFormat/>
    <w:rsid w:val="001F13BC"/>
    <w:rPr>
      <w:b/>
      <w:sz w:val="18"/>
    </w:rPr>
  </w:style>
  <w:style w:type="paragraph" w:customStyle="1" w:styleId="TableBody">
    <w:name w:val="TableBody"/>
    <w:basedOn w:val="Normal"/>
    <w:qFormat/>
    <w:rsid w:val="001F13BC"/>
    <w:rPr>
      <w:sz w:val="18"/>
    </w:rPr>
  </w:style>
  <w:style w:type="paragraph" w:styleId="Caption">
    <w:name w:val="caption"/>
    <w:basedOn w:val="Normal"/>
    <w:next w:val="Normal"/>
    <w:uiPriority w:val="35"/>
    <w:qFormat/>
    <w:rsid w:val="001F13BC"/>
    <w:rPr>
      <w:b/>
      <w:bCs/>
      <w:sz w:val="18"/>
      <w:szCs w:val="20"/>
    </w:rPr>
  </w:style>
  <w:style w:type="character" w:customStyle="1" w:styleId="Heading5Char">
    <w:name w:val="Heading 5 Char"/>
    <w:link w:val="Heading5"/>
    <w:uiPriority w:val="9"/>
    <w:semiHidden/>
    <w:rsid w:val="001F13BC"/>
    <w:rPr>
      <w:rFonts w:ascii="Cambria" w:eastAsia="MS Mincho" w:hAnsi="Cambria" w:cs="Times New Roman"/>
      <w:b/>
      <w:bCs/>
      <w:i/>
      <w:iCs/>
      <w:color w:val="000000"/>
      <w:sz w:val="26"/>
      <w:szCs w:val="26"/>
      <w:lang w:val="en-US"/>
    </w:rPr>
  </w:style>
  <w:style w:type="character" w:customStyle="1" w:styleId="Heading6Char">
    <w:name w:val="Heading 6 Char"/>
    <w:link w:val="Heading6"/>
    <w:uiPriority w:val="9"/>
    <w:semiHidden/>
    <w:rsid w:val="001F13BC"/>
    <w:rPr>
      <w:rFonts w:ascii="Cambria" w:eastAsia="MS Mincho" w:hAnsi="Cambria" w:cs="Times New Roman"/>
      <w:b/>
      <w:bCs/>
      <w:color w:val="000000"/>
      <w:sz w:val="22"/>
      <w:szCs w:val="22"/>
      <w:lang w:val="en-US"/>
    </w:rPr>
  </w:style>
  <w:style w:type="character" w:customStyle="1" w:styleId="Heading7Char">
    <w:name w:val="Heading 7 Char"/>
    <w:link w:val="Heading7"/>
    <w:uiPriority w:val="9"/>
    <w:semiHidden/>
    <w:rsid w:val="001F13BC"/>
    <w:rPr>
      <w:rFonts w:ascii="Cambria" w:eastAsia="MS Mincho" w:hAnsi="Cambria" w:cs="Times New Roman"/>
      <w:color w:val="000000"/>
      <w:sz w:val="24"/>
      <w:szCs w:val="24"/>
      <w:lang w:val="en-US"/>
    </w:rPr>
  </w:style>
  <w:style w:type="character" w:customStyle="1" w:styleId="Heading8Char">
    <w:name w:val="Heading 8 Char"/>
    <w:link w:val="Heading8"/>
    <w:uiPriority w:val="9"/>
    <w:semiHidden/>
    <w:rsid w:val="001F13BC"/>
    <w:rPr>
      <w:rFonts w:ascii="Cambria" w:eastAsia="MS Mincho" w:hAnsi="Cambria" w:cs="Times New Roman"/>
      <w:i/>
      <w:iCs/>
      <w:color w:val="000000"/>
      <w:sz w:val="24"/>
      <w:szCs w:val="24"/>
      <w:lang w:val="en-US"/>
    </w:rPr>
  </w:style>
  <w:style w:type="character" w:customStyle="1" w:styleId="Heading9Char">
    <w:name w:val="Heading 9 Char"/>
    <w:link w:val="Heading9"/>
    <w:uiPriority w:val="9"/>
    <w:semiHidden/>
    <w:rsid w:val="001F13BC"/>
    <w:rPr>
      <w:rFonts w:ascii="Calibri" w:eastAsia="MS Gothic" w:hAnsi="Calibri" w:cs="Times New Roman"/>
      <w:color w:val="000000"/>
      <w:sz w:val="22"/>
      <w:szCs w:val="22"/>
      <w:lang w:val="en-US"/>
    </w:rPr>
  </w:style>
  <w:style w:type="table" w:styleId="ColorfulShading">
    <w:name w:val="Colorful Shading"/>
    <w:basedOn w:val="TableNormal"/>
    <w:uiPriority w:val="62"/>
    <w:rsid w:val="008B468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ms Rmn" w:eastAsia="Helv" w:hAnsi="Tms Rm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ms Rmn" w:eastAsia="Helv" w:hAnsi="Tms Rm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ms Rmn" w:eastAsia="Helv" w:hAnsi="Tms Rmn" w:cs="Times New Roman"/>
        <w:b/>
        <w:bCs/>
      </w:rPr>
    </w:tblStylePr>
    <w:tblStylePr w:type="lastCol">
      <w:rPr>
        <w:rFonts w:ascii="Tms Rmn" w:eastAsia="Helv" w:hAnsi="Tms Rm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B4EC3"/>
  </w:style>
  <w:style w:type="paragraph" w:styleId="TOC2">
    <w:name w:val="toc 2"/>
    <w:basedOn w:val="Normal"/>
    <w:next w:val="Normal"/>
    <w:autoRedefine/>
    <w:uiPriority w:val="39"/>
    <w:unhideWhenUsed/>
    <w:rsid w:val="009B4EC3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B4EC3"/>
    <w:pPr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9B4EC3"/>
    <w:pPr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9B4EC3"/>
    <w:pPr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9B4EC3"/>
    <w:pPr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9B4EC3"/>
    <w:pPr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9B4EC3"/>
    <w:pPr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9B4EC3"/>
    <w:pPr>
      <w:ind w:left="1760"/>
    </w:pPr>
  </w:style>
  <w:style w:type="paragraph" w:customStyle="1" w:styleId="Fuzeile1">
    <w:name w:val="Fußzeile1"/>
    <w:basedOn w:val="Normal"/>
    <w:qFormat/>
    <w:rsid w:val="00AA74BF"/>
    <w:pPr>
      <w:spacing w:after="60" w:line="240" w:lineRule="auto"/>
    </w:pPr>
    <w:rPr>
      <w:color w:val="7F7F7F"/>
      <w:sz w:val="14"/>
    </w:rPr>
  </w:style>
  <w:style w:type="paragraph" w:customStyle="1" w:styleId="TableList">
    <w:name w:val="TableList"/>
    <w:basedOn w:val="FarbigeListe-Akzent11"/>
    <w:qFormat/>
    <w:rsid w:val="00EB7BC1"/>
    <w:pPr>
      <w:spacing w:after="0"/>
      <w:ind w:left="357" w:hanging="357"/>
    </w:pPr>
    <w:rPr>
      <w:sz w:val="18"/>
    </w:rPr>
  </w:style>
  <w:style w:type="character" w:styleId="PlaceholderText">
    <w:name w:val="Placeholder Text"/>
    <w:basedOn w:val="DefaultParagraphFont"/>
    <w:uiPriority w:val="99"/>
    <w:unhideWhenUsed/>
    <w:rsid w:val="008B0AC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0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AC9"/>
    <w:rPr>
      <w:rFonts w:ascii="Tahoma" w:hAnsi="Tahoma" w:cs="Tahoma"/>
      <w:color w:val="000000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D5774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5774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32A15"/>
    <w:pPr>
      <w:spacing w:after="200" w:line="276" w:lineRule="auto"/>
      <w:ind w:left="720"/>
      <w:contextualSpacing/>
    </w:pPr>
    <w:rPr>
      <w:rFonts w:ascii="Calibri" w:eastAsia="Calibri" w:hAnsi="Calibri"/>
      <w:color w:val="auto"/>
      <w:szCs w:val="22"/>
      <w:lang w:eastAsia="en-US"/>
    </w:rPr>
  </w:style>
  <w:style w:type="paragraph" w:styleId="Revision">
    <w:name w:val="Revision"/>
    <w:hidden/>
    <w:uiPriority w:val="71"/>
    <w:rsid w:val="000361C5"/>
    <w:rPr>
      <w:rFonts w:asciiTheme="minorHAnsi" w:hAnsiTheme="minorHAnsi"/>
      <w:color w:val="000000"/>
      <w:sz w:val="22"/>
      <w:szCs w:val="24"/>
      <w:lang w:val="en-US"/>
    </w:rPr>
  </w:style>
  <w:style w:type="paragraph" w:customStyle="1" w:styleId="Default">
    <w:name w:val="Default"/>
    <w:rsid w:val="00CF1FA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rpct1">
    <w:name w:val="_rpc_t1"/>
    <w:basedOn w:val="DefaultParagraphFont"/>
    <w:rsid w:val="00CF1F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rag.walimbe@media4u.com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rc42.de" TargetMode="Externa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arag.walimbe@media4u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mailto:philipp.boerm@media4u.com" TargetMode="External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yperlink" Target="mailto:nathalie.blanck@media4u.com" TargetMode="Externa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JI__Internal\Templates\Technical-File\Template-Template-DE-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7D681DC6C084F1F93165F2D39CE0E6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1141218-4D35-4657-9E3F-76E334A71FC0}"/>
      </w:docPartPr>
      <w:docPartBody>
        <w:p w:rsidR="007E4C0D" w:rsidRDefault="00DE7AF9">
          <w:pPr>
            <w:pStyle w:val="87D681DC6C084F1F93165F2D39CE0E6D"/>
          </w:pPr>
          <w:r w:rsidRPr="00F611DD">
            <w:rPr>
              <w:rStyle w:val="PlaceholderText"/>
            </w:rPr>
            <w:t>[Titel]</w:t>
          </w:r>
        </w:p>
      </w:docPartBody>
    </w:docPart>
    <w:docPart>
      <w:docPartPr>
        <w:name w:val="80E46AE9554F44E7BBB531AA4DF4F58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0133563-FE3F-4EB3-A1E7-58FA89A04B2A}"/>
      </w:docPartPr>
      <w:docPartBody>
        <w:p w:rsidR="007E4C0D" w:rsidRDefault="00DE7AF9">
          <w:pPr>
            <w:pStyle w:val="80E46AE9554F44E7BBB531AA4DF4F581"/>
          </w:pPr>
          <w:r w:rsidRPr="00F611DD">
            <w:rPr>
              <w:rStyle w:val="PlaceholderText"/>
            </w:rPr>
            <w:t>[Betreff]</w:t>
          </w:r>
        </w:p>
      </w:docPartBody>
    </w:docPart>
    <w:docPart>
      <w:docPartPr>
        <w:name w:val="DE64D6BFCA334540BAE35039553D79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44A5545-992A-4571-8E83-91CDF208A1DE}"/>
      </w:docPartPr>
      <w:docPartBody>
        <w:p w:rsidR="007E4C0D" w:rsidRDefault="00DE7AF9">
          <w:pPr>
            <w:pStyle w:val="DE64D6BFCA334540BAE35039553D79F7"/>
          </w:pPr>
          <w:r w:rsidRPr="00F611DD">
            <w:rPr>
              <w:rStyle w:val="Placehold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AF9"/>
    <w:rsid w:val="007A0D3C"/>
    <w:rsid w:val="007A67B5"/>
    <w:rsid w:val="007E4C0D"/>
    <w:rsid w:val="0092198B"/>
    <w:rsid w:val="009D2C8E"/>
    <w:rsid w:val="00AB5DB3"/>
    <w:rsid w:val="00AF7B21"/>
    <w:rsid w:val="00C920B1"/>
    <w:rsid w:val="00DC2905"/>
    <w:rsid w:val="00DE7AF9"/>
    <w:rsid w:val="00EC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87D681DC6C084F1F93165F2D39CE0E6D">
    <w:name w:val="87D681DC6C084F1F93165F2D39CE0E6D"/>
  </w:style>
  <w:style w:type="paragraph" w:customStyle="1" w:styleId="80E46AE9554F44E7BBB531AA4DF4F581">
    <w:name w:val="80E46AE9554F44E7BBB531AA4DF4F581"/>
  </w:style>
  <w:style w:type="paragraph" w:customStyle="1" w:styleId="DE64D6BFCA334540BAE35039553D79F7">
    <w:name w:val="DE64D6BFCA334540BAE35039553D79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Template-Template-DE-V2</Template>
  <TotalTime>52</TotalTime>
  <Pages>14</Pages>
  <Words>2548</Words>
  <Characters>14527</Characters>
  <Application>Microsoft Office Word</Application>
  <DocSecurity>0</DocSecurity>
  <Lines>121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Software Architecture</vt:lpstr>
      <vt:lpstr>Softwarearchitektur</vt:lpstr>
    </vt:vector>
  </TitlesOfParts>
  <Company>Johner-Institut</Company>
  <LinksUpToDate>false</LinksUpToDate>
  <CharactersWithSpaces>17041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</dc:title>
  <dc:subject>CDSS Editor 0.1</dc:subject>
  <dc:creator>&lt;Author&gt;</dc:creator>
  <cp:lastModifiedBy>tanmay patil</cp:lastModifiedBy>
  <cp:revision>49</cp:revision>
  <dcterms:created xsi:type="dcterms:W3CDTF">2015-03-03T10:19:00Z</dcterms:created>
  <dcterms:modified xsi:type="dcterms:W3CDTF">2018-04-02T07:35:00Z</dcterms:modified>
</cp:coreProperties>
</file>